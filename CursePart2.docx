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ACF12" w14:textId="77777777" w:rsidR="00BB22C1" w:rsidRDefault="0097344F" w:rsidP="0097344F">
      <w:pPr>
        <w:pStyle w:val="1"/>
      </w:pPr>
      <w:r>
        <w:t>Анализ и разработка требований</w:t>
      </w:r>
    </w:p>
    <w:p w14:paraId="5946998A" w14:textId="77777777" w:rsidR="0097344F" w:rsidRDefault="0097344F" w:rsidP="0097344F">
      <w:pPr>
        <w:pStyle w:val="2"/>
      </w:pPr>
      <w:r>
        <w:t>Назначение и область применения</w:t>
      </w:r>
    </w:p>
    <w:p w14:paraId="047D1F39" w14:textId="31E1523E" w:rsidR="009A1C89" w:rsidRDefault="00204C16" w:rsidP="0097344F">
      <w:pPr>
        <w:pStyle w:val="a3"/>
        <w:rPr>
          <w:rFonts w:cs="Times New Roman"/>
          <w:szCs w:val="28"/>
        </w:rPr>
      </w:pPr>
      <w:r>
        <w:rPr>
          <w:rFonts w:cs="Times New Roman"/>
          <w:szCs w:val="28"/>
        </w:rPr>
        <w:t>Обучающая программа «Информатика. Алгоритмизация и программирование»</w:t>
      </w:r>
      <w:r w:rsidR="009A1C89" w:rsidRPr="00275C60">
        <w:rPr>
          <w:rFonts w:cs="Times New Roman"/>
          <w:szCs w:val="28"/>
        </w:rPr>
        <w:t xml:space="preserve"> предназначена для организации поэтапного обучения с автоматизированным контролем знаний. Система обеспечивает последовательное изучение учебного материала через тематические лекции с последующим прохождением тестирования. </w:t>
      </w:r>
    </w:p>
    <w:p w14:paraId="4F238A40" w14:textId="548B4C77" w:rsidR="0097344F" w:rsidRPr="0097344F" w:rsidRDefault="00167928" w:rsidP="0097344F">
      <w:pPr>
        <w:pStyle w:val="a3"/>
      </w:pPr>
      <w:r>
        <w:t xml:space="preserve">ПО предназначено для использования </w:t>
      </w:r>
      <w:r w:rsidR="009A1C89" w:rsidRPr="009A1C89">
        <w:t>в образовательных учреждениях</w:t>
      </w:r>
      <w:r w:rsidR="00204C16">
        <w:t>, таких, как школы и колледжи,</w:t>
      </w:r>
      <w:r w:rsidR="009A1C89" w:rsidRPr="009A1C89">
        <w:t xml:space="preserve"> для организации модульного обучения, где требуется последовательное изучение материала с контролем усвоения каждой темы.</w:t>
      </w:r>
    </w:p>
    <w:p w14:paraId="217B8A1A" w14:textId="77777777" w:rsidR="0097344F" w:rsidRDefault="0097344F" w:rsidP="0097344F">
      <w:pPr>
        <w:pStyle w:val="2"/>
      </w:pPr>
      <w:r>
        <w:t>Постановка задачи</w:t>
      </w:r>
    </w:p>
    <w:p w14:paraId="1B6DBA8D" w14:textId="77777777" w:rsidR="0097344F" w:rsidRDefault="00E65693" w:rsidP="0097344F">
      <w:pPr>
        <w:pStyle w:val="a3"/>
      </w:pPr>
      <w:r>
        <w:t>Необходимо разработать оконное приложение, в котором будут реализованы следующие функциональные возможности:</w:t>
      </w:r>
    </w:p>
    <w:p w14:paraId="4CB07AB8" w14:textId="2E92AA74" w:rsidR="00E65693" w:rsidRPr="001875CE" w:rsidRDefault="00F65B90" w:rsidP="00E65693">
      <w:pPr>
        <w:pStyle w:val="a1"/>
      </w:pPr>
      <w:r w:rsidRPr="001875CE">
        <w:t xml:space="preserve">просмотр </w:t>
      </w:r>
      <w:r w:rsidR="00DD2BCE">
        <w:t xml:space="preserve">тем, </w:t>
      </w:r>
      <w:r w:rsidR="001875CE" w:rsidRPr="001875CE">
        <w:t>лекций и их содержание;</w:t>
      </w:r>
    </w:p>
    <w:p w14:paraId="2960B133" w14:textId="472DB71F" w:rsidR="00E65693" w:rsidRPr="00DD2BCE" w:rsidRDefault="001875CE" w:rsidP="00E65693">
      <w:pPr>
        <w:pStyle w:val="a1"/>
      </w:pPr>
      <w:r w:rsidRPr="00DD2BCE">
        <w:t>прохождение тестов с автоматическим подсчётом результатов</w:t>
      </w:r>
      <w:r w:rsidR="00DD2BCE" w:rsidRPr="00DD2BCE">
        <w:t>;</w:t>
      </w:r>
    </w:p>
    <w:p w14:paraId="65A002F4" w14:textId="63942A60" w:rsidR="00BA4020" w:rsidRPr="00DD2BCE" w:rsidRDefault="00DD2BCE" w:rsidP="00BA4020">
      <w:pPr>
        <w:pStyle w:val="a1"/>
      </w:pPr>
      <w:r>
        <w:t>доступ в личный кабинет с информацией о пользователе</w:t>
      </w:r>
      <w:r w:rsidR="00E65693" w:rsidRPr="00DD2BCE">
        <w:t>.</w:t>
      </w:r>
    </w:p>
    <w:p w14:paraId="469E4898" w14:textId="77777777" w:rsidR="00BA4020" w:rsidRDefault="00E0189A" w:rsidP="00BA4020">
      <w:pPr>
        <w:pStyle w:val="a3"/>
      </w:pPr>
      <w:r w:rsidRPr="009A1C89">
        <w:t>Интерфейс должен быть интуитивно понятен для пользователя.</w:t>
      </w:r>
    </w:p>
    <w:p w14:paraId="4153D605" w14:textId="02660B15" w:rsidR="009F0C54" w:rsidRPr="00337B55" w:rsidRDefault="00F43699" w:rsidP="009F0C54">
      <w:pPr>
        <w:pStyle w:val="a3"/>
      </w:pPr>
      <w:r>
        <w:t xml:space="preserve">Гость </w:t>
      </w:r>
      <w:r w:rsidR="009F0C54" w:rsidRPr="009F0C54">
        <w:t>неав</w:t>
      </w:r>
      <w:r>
        <w:t>торизованный пользователь, который может просматривать</w:t>
      </w:r>
      <w:r w:rsidR="009F0C54" w:rsidRPr="009F0C54">
        <w:t xml:space="preserve"> </w:t>
      </w:r>
      <w:r>
        <w:t>лекции</w:t>
      </w:r>
      <w:r w:rsidR="009A1C89">
        <w:t xml:space="preserve"> и их содержания.</w:t>
      </w:r>
    </w:p>
    <w:p w14:paraId="48465FBF" w14:textId="77777777" w:rsidR="009A1C89" w:rsidRDefault="009A1C89" w:rsidP="009F0C54">
      <w:pPr>
        <w:pStyle w:val="a3"/>
      </w:pPr>
      <w:r>
        <w:t>Ученик</w:t>
      </w:r>
      <w:r w:rsidR="009F0C54">
        <w:t xml:space="preserve"> может просматривать </w:t>
      </w:r>
      <w:r w:rsidRPr="009A1C89">
        <w:t>содержания лекций, проходить тесты с вопросами по содержанию лекций и имеет доступ в личный кабинет.</w:t>
      </w:r>
    </w:p>
    <w:p w14:paraId="4ED40BBC" w14:textId="77777777" w:rsidR="009F0C54" w:rsidRDefault="009A1C89" w:rsidP="009A1C89">
      <w:pPr>
        <w:pStyle w:val="a3"/>
      </w:pPr>
      <w:r>
        <w:t>Преподаватель</w:t>
      </w:r>
      <w:r w:rsidR="009F0C54">
        <w:t xml:space="preserve"> может просматривать </w:t>
      </w:r>
      <w:r w:rsidRPr="009A1C89">
        <w:t>содержания лекций, просматривать результаты тестов, пройденных учениками, и имеет доступ в личный кабинет.</w:t>
      </w:r>
    </w:p>
    <w:p w14:paraId="37D313F9" w14:textId="77777777" w:rsidR="00AA6036" w:rsidRDefault="00AA6036" w:rsidP="00490FD8">
      <w:pPr>
        <w:pStyle w:val="a3"/>
      </w:pPr>
      <w:r>
        <w:t>На рисунке 1 изображена диаграмма вариантов использования оконного приложения.</w:t>
      </w:r>
    </w:p>
    <w:p w14:paraId="37B207C8" w14:textId="4232240A" w:rsidR="00AA6036" w:rsidRDefault="00337B55" w:rsidP="00204C16">
      <w:pPr>
        <w:pStyle w:val="afd"/>
      </w:pPr>
      <w:r>
        <w:lastRenderedPageBreak/>
        <w:pict w14:anchorId="551FDB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0.4pt;height:346.8pt">
            <v:imagedata r:id="rId8" o:title="Диаграмма без названия"/>
          </v:shape>
        </w:pict>
      </w:r>
    </w:p>
    <w:p w14:paraId="43E152B5" w14:textId="77777777" w:rsidR="00AA6036" w:rsidRDefault="00AA6036" w:rsidP="004E2AB4">
      <w:pPr>
        <w:pStyle w:val="afe"/>
      </w:pPr>
      <w:r>
        <w:t xml:space="preserve">Рисунок 1 – Диаграмма </w:t>
      </w:r>
      <w:r w:rsidRPr="00B716EE">
        <w:t xml:space="preserve">вариантов </w:t>
      </w:r>
      <w:r>
        <w:t>использования оконного приложения</w:t>
      </w:r>
    </w:p>
    <w:p w14:paraId="362EB56F" w14:textId="77777777" w:rsidR="00E0189A" w:rsidRPr="004E2AB4" w:rsidRDefault="00516A96" w:rsidP="00BA4020">
      <w:pPr>
        <w:pStyle w:val="a3"/>
      </w:pPr>
      <w:r w:rsidRPr="004E2AB4">
        <w:t>Работа с системой осуществляется по след</w:t>
      </w:r>
      <w:r w:rsidR="004E2AB4" w:rsidRPr="004E2AB4">
        <w:t>ующему</w:t>
      </w:r>
      <w:r w:rsidRPr="004E2AB4">
        <w:t xml:space="preserve"> алгоритму</w:t>
      </w:r>
      <w:r w:rsidR="00E0189A" w:rsidRPr="004E2AB4">
        <w:t>:</w:t>
      </w:r>
    </w:p>
    <w:p w14:paraId="38F32855" w14:textId="5024BA6F" w:rsidR="00E0189A" w:rsidRDefault="00F43699" w:rsidP="00E0189A">
      <w:pPr>
        <w:pStyle w:val="a1"/>
      </w:pPr>
      <w:r>
        <w:t>ученик</w:t>
      </w:r>
      <w:r w:rsidR="00996718">
        <w:t xml:space="preserve"> входит в систему;</w:t>
      </w:r>
    </w:p>
    <w:p w14:paraId="635F29E1" w14:textId="77777777" w:rsidR="00E0189A" w:rsidRDefault="00996718" w:rsidP="00E0189A">
      <w:pPr>
        <w:pStyle w:val="a1"/>
      </w:pPr>
      <w:r>
        <w:t>просматривает лекцию по теме;</w:t>
      </w:r>
    </w:p>
    <w:p w14:paraId="54D6973F" w14:textId="77777777" w:rsidR="00E0189A" w:rsidRDefault="00D16CB6" w:rsidP="00E0189A">
      <w:pPr>
        <w:pStyle w:val="a1"/>
      </w:pPr>
      <w:r>
        <w:t>переходит на страницу с тестом по данной лекции;</w:t>
      </w:r>
    </w:p>
    <w:p w14:paraId="4775250D" w14:textId="77777777" w:rsidR="00E0189A" w:rsidRDefault="00D16CB6" w:rsidP="00E0189A">
      <w:pPr>
        <w:pStyle w:val="a1"/>
      </w:pPr>
      <w:r>
        <w:t>проходит тест</w:t>
      </w:r>
      <w:r w:rsidR="00E0189A">
        <w:t>,</w:t>
      </w:r>
      <w:r>
        <w:t xml:space="preserve"> выбирая варианты ответа;</w:t>
      </w:r>
    </w:p>
    <w:p w14:paraId="741B4367" w14:textId="2F251445" w:rsidR="00E0189A" w:rsidRDefault="00D16CB6" w:rsidP="00E0189A">
      <w:pPr>
        <w:pStyle w:val="a1"/>
      </w:pPr>
      <w:r>
        <w:t>по завершению теста результаты подсчитываются и определяется оценка</w:t>
      </w:r>
      <w:r w:rsidR="001875CE" w:rsidRPr="001875CE">
        <w:t>.</w:t>
      </w:r>
    </w:p>
    <w:p w14:paraId="3C87586F" w14:textId="05F8F375" w:rsidR="00F43699" w:rsidRDefault="00F43699" w:rsidP="00E0189A">
      <w:pPr>
        <w:pStyle w:val="a1"/>
      </w:pPr>
      <w:r>
        <w:t>преподаватель входит в систему</w:t>
      </w:r>
    </w:p>
    <w:p w14:paraId="3AA077E4" w14:textId="2808EC99" w:rsidR="00F43699" w:rsidRDefault="00F43699" w:rsidP="00E0189A">
      <w:pPr>
        <w:pStyle w:val="a1"/>
      </w:pPr>
      <w:r>
        <w:t>просматривает результаты тестов учеников</w:t>
      </w:r>
    </w:p>
    <w:p w14:paraId="54F5C4E5" w14:textId="77777777" w:rsidR="0097344F" w:rsidRDefault="0097344F" w:rsidP="0097344F">
      <w:pPr>
        <w:pStyle w:val="2"/>
      </w:pPr>
      <w:r>
        <w:lastRenderedPageBreak/>
        <w:t>Выбор состава программных и технических средств</w:t>
      </w:r>
    </w:p>
    <w:p w14:paraId="738F7668" w14:textId="77777777" w:rsidR="00BA4020" w:rsidRPr="00167928" w:rsidRDefault="00FC398A" w:rsidP="00BA4020">
      <w:pPr>
        <w:pStyle w:val="a3"/>
      </w:pPr>
      <w:r>
        <w:t xml:space="preserve">Работа с оконным приложением будет осуществляться на </w:t>
      </w:r>
      <w:r w:rsidR="00167928">
        <w:t xml:space="preserve">ПК </w:t>
      </w:r>
      <w:r>
        <w:t xml:space="preserve">и ноутбуках с </w:t>
      </w:r>
      <w:r w:rsidRPr="00167928">
        <w:t>ОС</w:t>
      </w:r>
      <w:r>
        <w:t xml:space="preserve"> </w:t>
      </w:r>
      <w:r>
        <w:rPr>
          <w:lang w:val="en-US"/>
        </w:rPr>
        <w:t>Windows</w:t>
      </w:r>
      <w:r w:rsidRPr="00FC398A">
        <w:t xml:space="preserve"> (</w:t>
      </w:r>
      <w:r w:rsidRPr="00312708">
        <w:t>Windows 10 версии 1809 и новее, Windows 11).</w:t>
      </w:r>
    </w:p>
    <w:p w14:paraId="61BE5F3A" w14:textId="21572C17" w:rsidR="00FC398A" w:rsidRDefault="00FC398A" w:rsidP="00BA4020">
      <w:pPr>
        <w:pStyle w:val="a3"/>
      </w:pPr>
      <w:r>
        <w:t xml:space="preserve">В качестве </w:t>
      </w:r>
      <w:r w:rsidRPr="00167928">
        <w:t>СУБД</w:t>
      </w:r>
      <w:r>
        <w:t xml:space="preserve"> выбрана </w:t>
      </w:r>
      <w:r w:rsidR="00715B3A">
        <w:rPr>
          <w:lang w:val="en-US"/>
        </w:rPr>
        <w:t>MSSQL</w:t>
      </w:r>
      <w:r w:rsidRPr="00FC398A">
        <w:t xml:space="preserve"> </w:t>
      </w:r>
      <w:r w:rsidR="00F43699">
        <w:t>16</w:t>
      </w:r>
      <w:r>
        <w:t>, так как эта СУБД обладает высокой производительностью, масштабируемостью и простотой в использовании, что позволяет эффективно обрабатывать данные о турнирах в реальном времени.</w:t>
      </w:r>
    </w:p>
    <w:p w14:paraId="5F582031" w14:textId="32255AC9" w:rsidR="00003CB1" w:rsidRPr="002A3445" w:rsidRDefault="00003CB1" w:rsidP="00003CB1">
      <w:pPr>
        <w:pStyle w:val="a3"/>
      </w:pPr>
      <w:r>
        <w:t>Клиентская приложения</w:t>
      </w:r>
      <w:r w:rsidR="00FC398A">
        <w:t xml:space="preserve"> буд</w:t>
      </w:r>
      <w:r>
        <w:t>у</w:t>
      </w:r>
      <w:r w:rsidR="00FC398A">
        <w:t>т разработан</w:t>
      </w:r>
      <w:r>
        <w:t>ы</w:t>
      </w:r>
      <w:r w:rsidR="00FC398A">
        <w:t xml:space="preserve"> на</w:t>
      </w:r>
      <w:r w:rsidR="00167928" w:rsidRPr="00167928">
        <w:t xml:space="preserve"> </w:t>
      </w:r>
      <w:r w:rsidR="00FC398A">
        <w:rPr>
          <w:lang w:val="en-US"/>
        </w:rPr>
        <w:t>C</w:t>
      </w:r>
      <w:r w:rsidR="00FC398A" w:rsidRPr="00FC398A">
        <w:t xml:space="preserve">#, </w:t>
      </w:r>
      <w:r w:rsidR="00FC398A">
        <w:t xml:space="preserve">так как с помощью этого языка </w:t>
      </w:r>
      <w:r w:rsidRPr="00003CB1">
        <w:t>можно эффективно создавать современные приложения с использованием технологии</w:t>
      </w:r>
      <w:r>
        <w:t xml:space="preserve"> </w:t>
      </w:r>
      <w:r w:rsidRPr="00003CB1">
        <w:rPr>
          <w:lang w:val="en-US"/>
        </w:rPr>
        <w:t>WPF</w:t>
      </w:r>
      <w:r w:rsidR="00715B3A">
        <w:t xml:space="preserve"> для клиентской части. </w:t>
      </w:r>
      <w:r>
        <w:t>Для разработки оконного приложения будет использоваться</w:t>
      </w:r>
      <w:r w:rsidR="002A3445">
        <w:t xml:space="preserve"> </w:t>
      </w:r>
      <w:r w:rsidR="002A3445">
        <w:rPr>
          <w:lang w:val="en-US"/>
        </w:rPr>
        <w:t>IDE</w:t>
      </w:r>
      <w:r>
        <w:t xml:space="preserve"> </w:t>
      </w:r>
      <w:r>
        <w:rPr>
          <w:lang w:val="en-US"/>
        </w:rPr>
        <w:t>Visual</w:t>
      </w:r>
      <w:r w:rsidRPr="00003CB1">
        <w:t xml:space="preserve"> </w:t>
      </w:r>
      <w:r>
        <w:rPr>
          <w:lang w:val="en-US"/>
        </w:rPr>
        <w:t>Studio</w:t>
      </w:r>
      <w:r w:rsidRPr="00003CB1">
        <w:t xml:space="preserve"> 2022</w:t>
      </w:r>
      <w:r w:rsidR="002A3445">
        <w:t>, так как эта</w:t>
      </w:r>
      <w:r w:rsidR="002A3445" w:rsidRPr="002A3445">
        <w:t xml:space="preserve"> </w:t>
      </w:r>
      <w:r w:rsidR="002A3445">
        <w:t xml:space="preserve">среда предлагает удобные инструменты для работы с </w:t>
      </w:r>
      <w:r w:rsidR="002A3445">
        <w:rPr>
          <w:lang w:val="en-US"/>
        </w:rPr>
        <w:t>C</w:t>
      </w:r>
      <w:r w:rsidR="002A3445" w:rsidRPr="002A3445">
        <w:t xml:space="preserve">#, </w:t>
      </w:r>
      <w:r w:rsidR="002A3445">
        <w:t xml:space="preserve">включая инструменты для работы с </w:t>
      </w:r>
      <w:r w:rsidR="002A3445">
        <w:rPr>
          <w:lang w:val="en-US"/>
        </w:rPr>
        <w:t>Git</w:t>
      </w:r>
      <w:r w:rsidR="002A3445">
        <w:t xml:space="preserve"> и средства отладки.</w:t>
      </w:r>
    </w:p>
    <w:p w14:paraId="52D7D5C3" w14:textId="77777777" w:rsidR="002A3445" w:rsidRPr="00996D0D" w:rsidRDefault="002A3445" w:rsidP="00003CB1">
      <w:pPr>
        <w:pStyle w:val="a3"/>
      </w:pPr>
      <w:r w:rsidRPr="00996D0D">
        <w:t>Для функционирования системы на стороне сервера необходимы следующие программные и технические средства:</w:t>
      </w:r>
    </w:p>
    <w:p w14:paraId="3D306B23" w14:textId="30ABB21B" w:rsidR="002A3445" w:rsidRPr="00996D0D" w:rsidRDefault="002A3445" w:rsidP="002A3445">
      <w:pPr>
        <w:pStyle w:val="a1"/>
      </w:pPr>
      <w:r w:rsidRPr="00996D0D">
        <w:t xml:space="preserve">ОС </w:t>
      </w:r>
      <w:r w:rsidR="00F43699">
        <w:rPr>
          <w:lang w:val="en-US"/>
        </w:rPr>
        <w:t>Windows</w:t>
      </w:r>
      <w:r w:rsidR="00F43699" w:rsidRPr="00F43699">
        <w:t xml:space="preserve"> </w:t>
      </w:r>
      <w:r w:rsidR="00F43699">
        <w:rPr>
          <w:lang w:val="en-US"/>
        </w:rPr>
        <w:t>c</w:t>
      </w:r>
      <w:r w:rsidR="00F43699">
        <w:t xml:space="preserve"> версией не ниже </w:t>
      </w:r>
      <w:r w:rsidR="00F43699">
        <w:rPr>
          <w:lang w:val="en-US"/>
        </w:rPr>
        <w:t>Windows</w:t>
      </w:r>
      <w:r w:rsidR="00F43699" w:rsidRPr="00F43699">
        <w:t xml:space="preserve"> 7</w:t>
      </w:r>
      <w:r w:rsidR="001875CE" w:rsidRPr="001875CE">
        <w:t>;</w:t>
      </w:r>
    </w:p>
    <w:p w14:paraId="058AFAA1" w14:textId="7485808D" w:rsidR="002A3445" w:rsidRPr="00996D0D" w:rsidRDefault="002A3445" w:rsidP="002A3445">
      <w:pPr>
        <w:pStyle w:val="a1"/>
      </w:pPr>
      <w:r w:rsidRPr="00996D0D">
        <w:t xml:space="preserve">сервер БД: </w:t>
      </w:r>
      <w:r w:rsidR="00996D0D">
        <w:rPr>
          <w:lang w:val="en-US"/>
        </w:rPr>
        <w:t>MS</w:t>
      </w:r>
      <w:r w:rsidRPr="00996D0D">
        <w:rPr>
          <w:lang w:val="en-US"/>
        </w:rPr>
        <w:t>SQL</w:t>
      </w:r>
      <w:r w:rsidRPr="00996D0D">
        <w:t xml:space="preserve"> </w:t>
      </w:r>
      <w:r w:rsidR="00996D0D">
        <w:t xml:space="preserve">версии не ниже </w:t>
      </w:r>
      <w:r w:rsidR="00996D0D" w:rsidRPr="00996D0D">
        <w:t>14</w:t>
      </w:r>
      <w:r w:rsidRPr="00996D0D">
        <w:t>.0</w:t>
      </w:r>
      <w:r w:rsidR="001875CE" w:rsidRPr="001875CE">
        <w:t>;</w:t>
      </w:r>
    </w:p>
    <w:p w14:paraId="3FBDAEF5" w14:textId="1036ECE7" w:rsidR="002A3445" w:rsidRPr="00996D0D" w:rsidRDefault="002A3445" w:rsidP="002A3445">
      <w:pPr>
        <w:pStyle w:val="a1"/>
      </w:pPr>
      <w:r w:rsidRPr="00996D0D">
        <w:t>процессор частотой 2 ГГц</w:t>
      </w:r>
      <w:r w:rsidR="001875CE">
        <w:rPr>
          <w:lang w:val="en-US"/>
        </w:rPr>
        <w:t>;</w:t>
      </w:r>
    </w:p>
    <w:p w14:paraId="6AEDB6E2" w14:textId="5C884F0B" w:rsidR="007F4D89" w:rsidRPr="00996D0D" w:rsidRDefault="002A3445" w:rsidP="00FD32B8">
      <w:pPr>
        <w:pStyle w:val="a1"/>
      </w:pPr>
      <w:r w:rsidRPr="00996D0D">
        <w:t>свободная оперативная память 4 ГБ</w:t>
      </w:r>
      <w:r w:rsidR="001875CE">
        <w:rPr>
          <w:lang w:val="en-US"/>
        </w:rPr>
        <w:t>;</w:t>
      </w:r>
    </w:p>
    <w:p w14:paraId="3C8DD9B0" w14:textId="52DA53F0" w:rsidR="00454AB0" w:rsidRPr="00996D0D" w:rsidRDefault="00454AB0" w:rsidP="00FD32B8">
      <w:pPr>
        <w:pStyle w:val="a1"/>
      </w:pPr>
      <w:r w:rsidRPr="00996D0D">
        <w:t>свободное место на диске не менее 1 ГБ</w:t>
      </w:r>
      <w:r w:rsidR="001875CE" w:rsidRPr="001875CE">
        <w:t>;</w:t>
      </w:r>
    </w:p>
    <w:p w14:paraId="28E509D5" w14:textId="778EBA17" w:rsidR="003A60F5" w:rsidRPr="00996D0D" w:rsidRDefault="003A60F5" w:rsidP="003A60F5">
      <w:pPr>
        <w:pStyle w:val="a1"/>
      </w:pPr>
      <w:r w:rsidRPr="00996D0D">
        <w:t xml:space="preserve">ПО для конфигурирования, управления и администрирования сервера БД: </w:t>
      </w:r>
      <w:r w:rsidR="00CB3A1B">
        <w:rPr>
          <w:lang w:val="en-US"/>
        </w:rPr>
        <w:t>SQL</w:t>
      </w:r>
      <w:r w:rsidR="00CB3A1B" w:rsidRPr="00CB3A1B">
        <w:t xml:space="preserve"> </w:t>
      </w:r>
      <w:r w:rsidR="00CB3A1B">
        <w:rPr>
          <w:lang w:val="en-US"/>
        </w:rPr>
        <w:t>Server</w:t>
      </w:r>
      <w:r w:rsidR="00CB3A1B" w:rsidRPr="00CB3A1B">
        <w:t xml:space="preserve"> </w:t>
      </w:r>
      <w:r w:rsidR="00CB3A1B">
        <w:rPr>
          <w:lang w:val="en-US"/>
        </w:rPr>
        <w:t>Management</w:t>
      </w:r>
      <w:r w:rsidR="00CB3A1B" w:rsidRPr="00CB3A1B">
        <w:t xml:space="preserve"> </w:t>
      </w:r>
      <w:r w:rsidR="00CB3A1B">
        <w:rPr>
          <w:lang w:val="en-US"/>
        </w:rPr>
        <w:t>Studio</w:t>
      </w:r>
      <w:r w:rsidR="00CB3A1B" w:rsidRPr="00CB3A1B">
        <w:t xml:space="preserve"> 20</w:t>
      </w:r>
      <w:r w:rsidRPr="00996D0D">
        <w:t>.</w:t>
      </w:r>
    </w:p>
    <w:p w14:paraId="75B7027F" w14:textId="77777777" w:rsidR="00490FD8" w:rsidRDefault="00490FD8" w:rsidP="00490FD8">
      <w:pPr>
        <w:pStyle w:val="a3"/>
      </w:pPr>
      <w:r>
        <w:t xml:space="preserve">Для функционирования системы на стороне </w:t>
      </w:r>
      <w:r w:rsidR="00EA61E8">
        <w:t>клиента</w:t>
      </w:r>
      <w:r>
        <w:t xml:space="preserve"> необходимы следующие программные и технические средства:</w:t>
      </w:r>
    </w:p>
    <w:p w14:paraId="08E7C557" w14:textId="3B00022D" w:rsidR="00490FD8" w:rsidRPr="00F43699" w:rsidRDefault="00490FD8" w:rsidP="00490FD8">
      <w:pPr>
        <w:pStyle w:val="a1"/>
        <w:rPr>
          <w:lang w:val="en-US"/>
        </w:rPr>
      </w:pPr>
      <w:r>
        <w:t xml:space="preserve">ОС </w:t>
      </w:r>
      <w:r>
        <w:rPr>
          <w:lang w:val="en-US"/>
        </w:rPr>
        <w:t xml:space="preserve">Windows </w:t>
      </w:r>
      <w:r w:rsidR="00715B3A">
        <w:t>10 и выше;</w:t>
      </w:r>
    </w:p>
    <w:p w14:paraId="0A603C63" w14:textId="78F4D2D8" w:rsidR="00F43699" w:rsidRPr="00490FD8" w:rsidRDefault="00F43699" w:rsidP="00490FD8">
      <w:pPr>
        <w:pStyle w:val="a1"/>
        <w:rPr>
          <w:lang w:val="en-US"/>
        </w:rPr>
      </w:pPr>
      <w:r>
        <w:rPr>
          <w:lang w:val="en-US"/>
        </w:rPr>
        <w:t>.NET</w:t>
      </w:r>
      <w:r>
        <w:t xml:space="preserve"> 8.0;</w:t>
      </w:r>
    </w:p>
    <w:p w14:paraId="3E8A502E" w14:textId="77777777" w:rsidR="00490FD8" w:rsidRPr="00715B3A" w:rsidRDefault="00715B3A" w:rsidP="00490FD8">
      <w:pPr>
        <w:pStyle w:val="a1"/>
      </w:pPr>
      <w:r>
        <w:t>процессор частотой 1</w:t>
      </w:r>
      <w:r w:rsidR="00490FD8">
        <w:t xml:space="preserve"> ГГц</w:t>
      </w:r>
      <w:r w:rsidRPr="00715B3A">
        <w:t xml:space="preserve"> </w:t>
      </w:r>
      <w:r>
        <w:t>или более производительный;</w:t>
      </w:r>
    </w:p>
    <w:p w14:paraId="5B32C9AE" w14:textId="77777777" w:rsidR="00697A27" w:rsidRDefault="00697A27" w:rsidP="00490FD8">
      <w:pPr>
        <w:pStyle w:val="a1"/>
        <w:rPr>
          <w:lang w:val="en-US"/>
        </w:rPr>
      </w:pPr>
      <w:r>
        <w:t>свободная оперативная память 4 ГБ</w:t>
      </w:r>
      <w:r w:rsidR="00715B3A">
        <w:t>;</w:t>
      </w:r>
    </w:p>
    <w:p w14:paraId="466FF14D" w14:textId="174680B5" w:rsidR="00697A27" w:rsidRDefault="00697A27" w:rsidP="00490FD8">
      <w:pPr>
        <w:pStyle w:val="a1"/>
      </w:pPr>
      <w:r>
        <w:t>свободное место на диске не менее 500 МБ.</w:t>
      </w:r>
    </w:p>
    <w:p w14:paraId="0C29F72E" w14:textId="70D7CDC6" w:rsidR="005234A2" w:rsidRPr="00CC6C67" w:rsidRDefault="005234A2" w:rsidP="00337B55">
      <w:pPr>
        <w:pStyle w:val="a1"/>
        <w:numPr>
          <w:ilvl w:val="0"/>
          <w:numId w:val="0"/>
        </w:numPr>
        <w:rPr>
          <w:lang w:val="en-US"/>
        </w:rPr>
      </w:pPr>
      <w:bookmarkStart w:id="0" w:name="_GoBack"/>
      <w:bookmarkEnd w:id="0"/>
    </w:p>
    <w:p w14:paraId="45BD5CE0" w14:textId="77777777" w:rsidR="005234A2" w:rsidRDefault="005234A2" w:rsidP="00337B55">
      <w:pPr>
        <w:pStyle w:val="a1"/>
        <w:numPr>
          <w:ilvl w:val="0"/>
          <w:numId w:val="0"/>
        </w:numPr>
      </w:pPr>
    </w:p>
    <w:p w14:paraId="11BD4785" w14:textId="261D1BB9" w:rsidR="005234A2" w:rsidRDefault="005234A2" w:rsidP="00337B55">
      <w:pPr>
        <w:pStyle w:val="a1"/>
        <w:numPr>
          <w:ilvl w:val="0"/>
          <w:numId w:val="0"/>
        </w:numPr>
      </w:pPr>
      <w:r>
        <w:t>мокапс</w:t>
      </w:r>
    </w:p>
    <w:p w14:paraId="198ACD10" w14:textId="42BD4BA0" w:rsidR="005234A2" w:rsidRDefault="005234A2" w:rsidP="00337B55">
      <w:pPr>
        <w:pStyle w:val="a1"/>
        <w:numPr>
          <w:ilvl w:val="0"/>
          <w:numId w:val="0"/>
        </w:numPr>
      </w:pPr>
    </w:p>
    <w:p w14:paraId="730B0C98" w14:textId="77777777" w:rsidR="005234A2" w:rsidRDefault="005234A2" w:rsidP="00337B55">
      <w:pPr>
        <w:pStyle w:val="a1"/>
        <w:numPr>
          <w:ilvl w:val="0"/>
          <w:numId w:val="0"/>
        </w:numPr>
      </w:pPr>
    </w:p>
    <w:p w14:paraId="06C45029" w14:textId="4EEEEB96" w:rsidR="00337B55" w:rsidRDefault="005234A2" w:rsidP="00337B55">
      <w:pPr>
        <w:pStyle w:val="a1"/>
        <w:numPr>
          <w:ilvl w:val="0"/>
          <w:numId w:val="0"/>
        </w:numPr>
      </w:pPr>
      <w:r w:rsidRPr="005234A2">
        <w:drawing>
          <wp:inline distT="0" distB="0" distL="0" distR="0" wp14:anchorId="192521C4" wp14:editId="24A3F536">
            <wp:extent cx="5939790" cy="305689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A5D8" w14:textId="593701E0" w:rsidR="005234A2" w:rsidRDefault="005234A2" w:rsidP="00337B55">
      <w:pPr>
        <w:pStyle w:val="a1"/>
        <w:numPr>
          <w:ilvl w:val="0"/>
          <w:numId w:val="0"/>
        </w:numPr>
      </w:pPr>
    </w:p>
    <w:p w14:paraId="185B9696" w14:textId="202DB733" w:rsidR="005234A2" w:rsidRDefault="005234A2" w:rsidP="00337B55">
      <w:pPr>
        <w:pStyle w:val="a1"/>
        <w:numPr>
          <w:ilvl w:val="0"/>
          <w:numId w:val="0"/>
        </w:numPr>
      </w:pPr>
      <w:r>
        <w:pict w14:anchorId="41A034FC">
          <v:shape id="_x0000_i1043" type="#_x0000_t75" style="width:467.25pt;height:334.3pt">
            <v:imagedata r:id="rId10" o:title="Group 7"/>
          </v:shape>
        </w:pict>
      </w:r>
    </w:p>
    <w:p w14:paraId="14D9D1F5" w14:textId="3EFDE0AE" w:rsidR="005234A2" w:rsidRPr="00454AB0" w:rsidRDefault="005234A2" w:rsidP="00337B55">
      <w:pPr>
        <w:pStyle w:val="a1"/>
        <w:numPr>
          <w:ilvl w:val="0"/>
          <w:numId w:val="0"/>
        </w:numPr>
      </w:pPr>
      <w:r>
        <w:lastRenderedPageBreak/>
        <w:pict w14:anchorId="62B5A961">
          <v:shape id="_x0000_i1045" type="#_x0000_t75" style="width:468pt;height:241pt">
            <v:imagedata r:id="rId11" o:title="Group 4"/>
          </v:shape>
        </w:pict>
      </w:r>
    </w:p>
    <w:sectPr w:rsidR="005234A2" w:rsidRPr="00454AB0" w:rsidSect="007B1296">
      <w:footerReference w:type="defaul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AC70FE" w14:textId="77777777" w:rsidR="0017232D" w:rsidRDefault="0017232D" w:rsidP="007B1296">
      <w:r>
        <w:separator/>
      </w:r>
    </w:p>
  </w:endnote>
  <w:endnote w:type="continuationSeparator" w:id="0">
    <w:p w14:paraId="7C0C3D6D" w14:textId="77777777" w:rsidR="0017232D" w:rsidRDefault="0017232D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14:paraId="78BF6D99" w14:textId="727DBEE3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2186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6F0747" w14:textId="77777777" w:rsidR="0017232D" w:rsidRDefault="0017232D" w:rsidP="007B1296">
      <w:r>
        <w:separator/>
      </w:r>
    </w:p>
  </w:footnote>
  <w:footnote w:type="continuationSeparator" w:id="0">
    <w:p w14:paraId="23D3173B" w14:textId="77777777" w:rsidR="0017232D" w:rsidRDefault="0017232D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7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44F"/>
    <w:rsid w:val="00003CB1"/>
    <w:rsid w:val="00006D8A"/>
    <w:rsid w:val="00022EAD"/>
    <w:rsid w:val="00041B32"/>
    <w:rsid w:val="00046A82"/>
    <w:rsid w:val="000547B5"/>
    <w:rsid w:val="00070444"/>
    <w:rsid w:val="00071534"/>
    <w:rsid w:val="00084431"/>
    <w:rsid w:val="000B2040"/>
    <w:rsid w:val="000C03D0"/>
    <w:rsid w:val="000D2186"/>
    <w:rsid w:val="00122DF6"/>
    <w:rsid w:val="00126FE5"/>
    <w:rsid w:val="00135AB1"/>
    <w:rsid w:val="00143EDE"/>
    <w:rsid w:val="00154AC6"/>
    <w:rsid w:val="00157D07"/>
    <w:rsid w:val="00167928"/>
    <w:rsid w:val="0017232D"/>
    <w:rsid w:val="0018210A"/>
    <w:rsid w:val="001875CE"/>
    <w:rsid w:val="00197EED"/>
    <w:rsid w:val="001B17C1"/>
    <w:rsid w:val="001B5082"/>
    <w:rsid w:val="001B5A61"/>
    <w:rsid w:val="002037EC"/>
    <w:rsid w:val="00204C16"/>
    <w:rsid w:val="0022213E"/>
    <w:rsid w:val="0022470A"/>
    <w:rsid w:val="00230654"/>
    <w:rsid w:val="00234EB9"/>
    <w:rsid w:val="00244503"/>
    <w:rsid w:val="00267E9D"/>
    <w:rsid w:val="0029075A"/>
    <w:rsid w:val="0029217B"/>
    <w:rsid w:val="002A3445"/>
    <w:rsid w:val="002D5F2F"/>
    <w:rsid w:val="002E1075"/>
    <w:rsid w:val="002F1F23"/>
    <w:rsid w:val="00313BD4"/>
    <w:rsid w:val="003140F3"/>
    <w:rsid w:val="00323397"/>
    <w:rsid w:val="00333DDD"/>
    <w:rsid w:val="00337B55"/>
    <w:rsid w:val="00350DEC"/>
    <w:rsid w:val="003616AA"/>
    <w:rsid w:val="00362590"/>
    <w:rsid w:val="00370C8E"/>
    <w:rsid w:val="00390F2E"/>
    <w:rsid w:val="00394A61"/>
    <w:rsid w:val="003A40F8"/>
    <w:rsid w:val="003A60F5"/>
    <w:rsid w:val="003A6D6C"/>
    <w:rsid w:val="003B5AA3"/>
    <w:rsid w:val="003F696A"/>
    <w:rsid w:val="00446D2F"/>
    <w:rsid w:val="00454AB0"/>
    <w:rsid w:val="00473C53"/>
    <w:rsid w:val="00485388"/>
    <w:rsid w:val="00490FD8"/>
    <w:rsid w:val="004D1C92"/>
    <w:rsid w:val="004D1D4C"/>
    <w:rsid w:val="004D2CE9"/>
    <w:rsid w:val="004E2AB4"/>
    <w:rsid w:val="00516A96"/>
    <w:rsid w:val="005234A2"/>
    <w:rsid w:val="00540F99"/>
    <w:rsid w:val="00547AB8"/>
    <w:rsid w:val="005728C6"/>
    <w:rsid w:val="005842D8"/>
    <w:rsid w:val="005976D6"/>
    <w:rsid w:val="005A4471"/>
    <w:rsid w:val="005C6335"/>
    <w:rsid w:val="005D0FDF"/>
    <w:rsid w:val="005D10F9"/>
    <w:rsid w:val="00650BF9"/>
    <w:rsid w:val="00661CE6"/>
    <w:rsid w:val="00670A29"/>
    <w:rsid w:val="00682EC2"/>
    <w:rsid w:val="00685504"/>
    <w:rsid w:val="006947D9"/>
    <w:rsid w:val="00697A27"/>
    <w:rsid w:val="006B2E38"/>
    <w:rsid w:val="006C3461"/>
    <w:rsid w:val="006D0C39"/>
    <w:rsid w:val="00701393"/>
    <w:rsid w:val="00711564"/>
    <w:rsid w:val="00715B3A"/>
    <w:rsid w:val="00715B4C"/>
    <w:rsid w:val="00775943"/>
    <w:rsid w:val="007B1296"/>
    <w:rsid w:val="007B43F3"/>
    <w:rsid w:val="007E784F"/>
    <w:rsid w:val="007F4D89"/>
    <w:rsid w:val="00800364"/>
    <w:rsid w:val="00810637"/>
    <w:rsid w:val="0081250B"/>
    <w:rsid w:val="008156AB"/>
    <w:rsid w:val="008350C3"/>
    <w:rsid w:val="0083534A"/>
    <w:rsid w:val="0084608B"/>
    <w:rsid w:val="008532F7"/>
    <w:rsid w:val="00871F21"/>
    <w:rsid w:val="008900FC"/>
    <w:rsid w:val="00891E1F"/>
    <w:rsid w:val="008976F7"/>
    <w:rsid w:val="008A3D99"/>
    <w:rsid w:val="008A7779"/>
    <w:rsid w:val="008C6246"/>
    <w:rsid w:val="00907A2C"/>
    <w:rsid w:val="009171D5"/>
    <w:rsid w:val="00927D29"/>
    <w:rsid w:val="009422C4"/>
    <w:rsid w:val="009500FD"/>
    <w:rsid w:val="009532B6"/>
    <w:rsid w:val="009540B4"/>
    <w:rsid w:val="0097344F"/>
    <w:rsid w:val="00995390"/>
    <w:rsid w:val="00996718"/>
    <w:rsid w:val="00996D0D"/>
    <w:rsid w:val="009A1C89"/>
    <w:rsid w:val="009A5998"/>
    <w:rsid w:val="009C61C2"/>
    <w:rsid w:val="009F0C54"/>
    <w:rsid w:val="00A15409"/>
    <w:rsid w:val="00A23795"/>
    <w:rsid w:val="00A57474"/>
    <w:rsid w:val="00A83150"/>
    <w:rsid w:val="00A9702A"/>
    <w:rsid w:val="00AA6036"/>
    <w:rsid w:val="00AC32ED"/>
    <w:rsid w:val="00B1423E"/>
    <w:rsid w:val="00B44A6D"/>
    <w:rsid w:val="00B470E7"/>
    <w:rsid w:val="00B64EC5"/>
    <w:rsid w:val="00B716EE"/>
    <w:rsid w:val="00B73778"/>
    <w:rsid w:val="00BA4020"/>
    <w:rsid w:val="00BB22C1"/>
    <w:rsid w:val="00BE2E89"/>
    <w:rsid w:val="00BF3F4F"/>
    <w:rsid w:val="00C02CA6"/>
    <w:rsid w:val="00C706EA"/>
    <w:rsid w:val="00C871DC"/>
    <w:rsid w:val="00C934F9"/>
    <w:rsid w:val="00CA55AD"/>
    <w:rsid w:val="00CB3A1B"/>
    <w:rsid w:val="00CB5F04"/>
    <w:rsid w:val="00CC3301"/>
    <w:rsid w:val="00CC6C67"/>
    <w:rsid w:val="00CE3B5E"/>
    <w:rsid w:val="00CE58C3"/>
    <w:rsid w:val="00D11F60"/>
    <w:rsid w:val="00D160AE"/>
    <w:rsid w:val="00D16CB6"/>
    <w:rsid w:val="00D51EAF"/>
    <w:rsid w:val="00D56F33"/>
    <w:rsid w:val="00D96D59"/>
    <w:rsid w:val="00DD2BCE"/>
    <w:rsid w:val="00DD2D10"/>
    <w:rsid w:val="00DD2E9E"/>
    <w:rsid w:val="00E0189A"/>
    <w:rsid w:val="00E46B85"/>
    <w:rsid w:val="00E65693"/>
    <w:rsid w:val="00E86806"/>
    <w:rsid w:val="00E93448"/>
    <w:rsid w:val="00EA61E8"/>
    <w:rsid w:val="00ED2643"/>
    <w:rsid w:val="00EE2660"/>
    <w:rsid w:val="00F116CE"/>
    <w:rsid w:val="00F233FB"/>
    <w:rsid w:val="00F31BF1"/>
    <w:rsid w:val="00F359E2"/>
    <w:rsid w:val="00F43699"/>
    <w:rsid w:val="00F44D11"/>
    <w:rsid w:val="00F65B90"/>
    <w:rsid w:val="00FA02E9"/>
    <w:rsid w:val="00FC398A"/>
    <w:rsid w:val="00FD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A7940"/>
  <w15:chartTrackingRefBased/>
  <w15:docId w15:val="{8C2E7971-3D49-4830-8765-A55679E8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02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45461-9594-46B4-AED1-0F7B8E7B5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0</TotalTime>
  <Pages>5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0109-08</dc:creator>
  <cp:keywords/>
  <dc:description/>
  <cp:lastModifiedBy>0109-02</cp:lastModifiedBy>
  <cp:revision>2</cp:revision>
  <dcterms:created xsi:type="dcterms:W3CDTF">2025-11-06T07:06:00Z</dcterms:created>
  <dcterms:modified xsi:type="dcterms:W3CDTF">2025-11-06T07:06:00Z</dcterms:modified>
</cp:coreProperties>
</file>