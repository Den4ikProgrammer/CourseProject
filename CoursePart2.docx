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69B3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25ACCEB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УЧРЕЖДЕНИЕ ВЫСШЕГО ОБРАЗОВАНИЯ</w:t>
      </w:r>
    </w:p>
    <w:p w14:paraId="20744BDC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288EED66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(СПбГУТ)</w:t>
      </w:r>
    </w:p>
    <w:p w14:paraId="0E36178F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</w:p>
    <w:p w14:paraId="4C327096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АРХАНГЕЛЬСКИЙ КОЛЛЕДЖ ТЕЛЕКОММУНИКАЦИЙ</w:t>
      </w:r>
    </w:p>
    <w:p w14:paraId="461607B4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ИМ. Б.Л. РОЗИНГА (ФИЛИАЛ) СПбГУТ</w:t>
      </w:r>
    </w:p>
    <w:p w14:paraId="56325CBB" w14:textId="77777777" w:rsidR="00544D75" w:rsidRPr="00EE7E37" w:rsidRDefault="00544D75" w:rsidP="00544D75">
      <w:pPr>
        <w:jc w:val="center"/>
        <w:rPr>
          <w:b/>
          <w:bCs/>
          <w:sz w:val="24"/>
          <w:szCs w:val="24"/>
        </w:rPr>
      </w:pPr>
      <w:r w:rsidRPr="00EE7E37">
        <w:rPr>
          <w:b/>
          <w:bCs/>
          <w:sz w:val="24"/>
          <w:szCs w:val="24"/>
        </w:rPr>
        <w:t>(АКТ (ф) СПбГУТ)</w:t>
      </w:r>
    </w:p>
    <w:p w14:paraId="651C51B1" w14:textId="77777777" w:rsidR="00544D75" w:rsidRPr="00EE7E37" w:rsidRDefault="00544D75" w:rsidP="00544D75">
      <w:pPr>
        <w:jc w:val="center"/>
        <w:rPr>
          <w:bCs/>
          <w:sz w:val="24"/>
          <w:szCs w:val="24"/>
        </w:rPr>
      </w:pPr>
    </w:p>
    <w:p w14:paraId="0A76D263" w14:textId="10AA8C3C" w:rsidR="00544D75" w:rsidRPr="00EE7E37" w:rsidRDefault="00544D75" w:rsidP="00544D75">
      <w:pPr>
        <w:jc w:val="center"/>
        <w:rPr>
          <w:bCs/>
          <w:sz w:val="24"/>
          <w:szCs w:val="24"/>
        </w:rPr>
      </w:pPr>
    </w:p>
    <w:p w14:paraId="79D2A2C6" w14:textId="039514DD" w:rsidR="00EE7E37" w:rsidRDefault="00EE7E37" w:rsidP="00544D75">
      <w:pPr>
        <w:jc w:val="center"/>
        <w:rPr>
          <w:bCs/>
          <w:sz w:val="24"/>
          <w:szCs w:val="24"/>
        </w:rPr>
      </w:pPr>
    </w:p>
    <w:p w14:paraId="094E0222" w14:textId="10B48D66" w:rsidR="00EE7E37" w:rsidRDefault="00EE7E37" w:rsidP="00544D75">
      <w:pPr>
        <w:jc w:val="center"/>
        <w:rPr>
          <w:bCs/>
          <w:sz w:val="24"/>
          <w:szCs w:val="24"/>
        </w:rPr>
      </w:pPr>
    </w:p>
    <w:p w14:paraId="549CDD87" w14:textId="20EB7809" w:rsidR="00EE7E37" w:rsidRPr="001E54E4" w:rsidRDefault="00EE7E37" w:rsidP="00544D75">
      <w:pPr>
        <w:jc w:val="center"/>
        <w:rPr>
          <w:bCs/>
          <w:sz w:val="24"/>
          <w:szCs w:val="24"/>
        </w:rPr>
      </w:pPr>
    </w:p>
    <w:p w14:paraId="064D4B80" w14:textId="77777777" w:rsidR="00544D75" w:rsidRPr="00EE7E37" w:rsidRDefault="00544D75" w:rsidP="00544D75">
      <w:pPr>
        <w:jc w:val="center"/>
        <w:rPr>
          <w:bCs/>
          <w:sz w:val="24"/>
          <w:szCs w:val="24"/>
        </w:rPr>
      </w:pPr>
    </w:p>
    <w:p w14:paraId="5E5628EB" w14:textId="77777777" w:rsidR="00544D75" w:rsidRPr="00EE7E37" w:rsidRDefault="00544D75" w:rsidP="00544D75">
      <w:pPr>
        <w:jc w:val="center"/>
        <w:rPr>
          <w:bCs/>
          <w:sz w:val="24"/>
          <w:szCs w:val="24"/>
        </w:rPr>
      </w:pPr>
    </w:p>
    <w:p w14:paraId="237ADB93" w14:textId="00CE1068" w:rsidR="00544D75" w:rsidRDefault="00544D75" w:rsidP="00544D75">
      <w:pPr>
        <w:widowControl w:val="0"/>
        <w:spacing w:before="4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7C5807CC" w14:textId="6BC67BA7" w:rsidR="00544D75" w:rsidRPr="00544D75" w:rsidRDefault="00544D75" w:rsidP="00544D75">
      <w:pPr>
        <w:widowControl w:val="0"/>
        <w:spacing w:before="120"/>
        <w:jc w:val="center"/>
        <w:rPr>
          <w:bCs/>
          <w:sz w:val="40"/>
          <w:szCs w:val="40"/>
        </w:rPr>
      </w:pPr>
      <w:r w:rsidRPr="00544D75">
        <w:rPr>
          <w:bCs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544D75" w14:paraId="16C2FDEA" w14:textId="77777777" w:rsidTr="00742EEC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3B4665FA" w14:textId="77777777" w:rsidR="00544D75" w:rsidRDefault="00544D75" w:rsidP="00742EEC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ОБУЧАЮЩЕЙ ПРОГРАММЫ</w:t>
            </w:r>
          </w:p>
        </w:tc>
      </w:tr>
      <w:tr w:rsidR="00544D75" w14:paraId="2D80F109" w14:textId="77777777" w:rsidTr="00742EEC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5193C888" w14:textId="77777777" w:rsidR="00544D75" w:rsidRDefault="00544D75" w:rsidP="00742EEC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«ИНФОРМАТИКА. АЛГОРИТМИЗАЦИЯ И</w:t>
            </w:r>
          </w:p>
        </w:tc>
      </w:tr>
      <w:tr w:rsidR="00544D75" w14:paraId="41699839" w14:textId="77777777" w:rsidTr="00742EEC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6ABA1C3" w14:textId="77777777" w:rsidR="00544D75" w:rsidRDefault="00544D75" w:rsidP="00742EEC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ПРОГРАММИРОВАНИЕ»</w:t>
            </w:r>
          </w:p>
        </w:tc>
      </w:tr>
      <w:tr w:rsidR="00544D75" w14:paraId="54F6FA07" w14:textId="77777777" w:rsidTr="00742EEC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B018925" w14:textId="77777777" w:rsidR="00544D75" w:rsidRDefault="00544D75" w:rsidP="00742EEC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Pr="003C3D10">
              <w:rPr>
                <w:sz w:val="40"/>
                <w:szCs w:val="40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520E4B">
              <w:rPr>
                <w:sz w:val="40"/>
                <w:szCs w:val="40"/>
                <w:lang w:val="en-US"/>
              </w:rPr>
              <w:t>18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21E2B11E" w14:textId="77777777" w:rsidR="00544D75" w:rsidRPr="00843A22" w:rsidRDefault="00544D75" w:rsidP="00544D75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10B185D2" w14:textId="77777777" w:rsidR="00544D75" w:rsidRPr="00EE7E37" w:rsidRDefault="00544D75" w:rsidP="00544D75">
      <w:pPr>
        <w:widowControl w:val="0"/>
        <w:jc w:val="center"/>
        <w:rPr>
          <w:sz w:val="24"/>
          <w:szCs w:val="24"/>
        </w:rPr>
      </w:pPr>
    </w:p>
    <w:p w14:paraId="05678C6E" w14:textId="77777777" w:rsidR="00544D75" w:rsidRPr="00EE7E37" w:rsidRDefault="00544D75" w:rsidP="00544D75">
      <w:pPr>
        <w:widowControl w:val="0"/>
        <w:jc w:val="center"/>
        <w:rPr>
          <w:sz w:val="24"/>
          <w:szCs w:val="24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544D75" w14:paraId="6CEAA9E9" w14:textId="77777777" w:rsidTr="00742EEC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08301D8" w14:textId="77777777" w:rsidR="00544D75" w:rsidRPr="002A6308" w:rsidRDefault="00544D75" w:rsidP="00742EEC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544D75" w14:paraId="70D99AA6" w14:textId="77777777" w:rsidTr="00742EEC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18545F6" w14:textId="77777777" w:rsidR="00544D75" w:rsidRPr="002A6308" w:rsidRDefault="00544D75" w:rsidP="00742EEC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0EB98E" w14:textId="19C77DFD" w:rsidR="00544D75" w:rsidRPr="00EE7E37" w:rsidRDefault="00544D75" w:rsidP="00544D75">
      <w:pPr>
        <w:widowControl w:val="0"/>
        <w:jc w:val="center"/>
        <w:rPr>
          <w:sz w:val="24"/>
          <w:szCs w:val="24"/>
        </w:rPr>
      </w:pPr>
    </w:p>
    <w:p w14:paraId="15390D95" w14:textId="48CAC939" w:rsidR="00EE7E37" w:rsidRPr="00EE7E37" w:rsidRDefault="00EE7E37" w:rsidP="00544D75">
      <w:pPr>
        <w:widowControl w:val="0"/>
        <w:jc w:val="center"/>
        <w:rPr>
          <w:sz w:val="24"/>
          <w:szCs w:val="24"/>
        </w:rPr>
      </w:pPr>
    </w:p>
    <w:p w14:paraId="5726AEF8" w14:textId="192A10AA" w:rsidR="00544D75" w:rsidRDefault="00544D75" w:rsidP="00544D75">
      <w:pPr>
        <w:widowControl w:val="0"/>
        <w:jc w:val="center"/>
        <w:rPr>
          <w:sz w:val="24"/>
          <w:szCs w:val="24"/>
        </w:rPr>
      </w:pPr>
    </w:p>
    <w:p w14:paraId="7DCE1C07" w14:textId="77777777" w:rsidR="00EE7E37" w:rsidRDefault="00EE7E37" w:rsidP="00544D75">
      <w:pPr>
        <w:widowControl w:val="0"/>
        <w:jc w:val="center"/>
        <w:rPr>
          <w:sz w:val="24"/>
          <w:szCs w:val="24"/>
        </w:rPr>
      </w:pPr>
    </w:p>
    <w:p w14:paraId="2BCCEFD5" w14:textId="7019778C" w:rsidR="00EE7E37" w:rsidRDefault="00EE7E37" w:rsidP="00544D75">
      <w:pPr>
        <w:widowControl w:val="0"/>
        <w:jc w:val="center"/>
        <w:rPr>
          <w:sz w:val="24"/>
          <w:szCs w:val="24"/>
        </w:rPr>
      </w:pPr>
    </w:p>
    <w:p w14:paraId="1C0C2667" w14:textId="77777777" w:rsidR="00EE7E37" w:rsidRPr="00EE7E37" w:rsidRDefault="00EE7E37" w:rsidP="00544D75">
      <w:pPr>
        <w:widowControl w:val="0"/>
        <w:jc w:val="center"/>
        <w:rPr>
          <w:sz w:val="24"/>
          <w:szCs w:val="24"/>
        </w:rPr>
      </w:pPr>
    </w:p>
    <w:p w14:paraId="383A8522" w14:textId="38123901" w:rsidR="00544D75" w:rsidRPr="00EE7E37" w:rsidRDefault="00544D75" w:rsidP="00544D75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70"/>
        <w:gridCol w:w="1043"/>
        <w:gridCol w:w="2527"/>
        <w:gridCol w:w="1480"/>
        <w:gridCol w:w="2486"/>
      </w:tblGrid>
      <w:tr w:rsidR="00544D75" w:rsidRPr="00544D75" w14:paraId="18BC6DD3" w14:textId="77777777" w:rsidTr="00544D75">
        <w:tc>
          <w:tcPr>
            <w:tcW w:w="2070" w:type="dxa"/>
          </w:tcPr>
          <w:p w14:paraId="23C3F3AA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rPr>
                <w:b/>
                <w:bCs/>
                <w:i w:val="0"/>
                <w:iCs w:val="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Студент</w:t>
            </w:r>
          </w:p>
        </w:tc>
        <w:tc>
          <w:tcPr>
            <w:tcW w:w="3570" w:type="dxa"/>
            <w:gridSpan w:val="2"/>
            <w:tcBorders>
              <w:bottom w:val="single" w:sz="8" w:space="0" w:color="auto"/>
            </w:tcBorders>
          </w:tcPr>
          <w:p w14:paraId="2F6790B5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rPr>
                <w:b/>
                <w:bCs/>
                <w:i w:val="0"/>
                <w:iCs w:val="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3274253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jc w:val="center"/>
              <w:rPr>
                <w:b/>
                <w:bCs/>
                <w:i w:val="0"/>
                <w:iCs w:val="0"/>
                <w:szCs w:val="28"/>
                <w:lang w:val="en-US"/>
              </w:rPr>
            </w:pPr>
            <w:r w:rsidRPr="00544D75">
              <w:rPr>
                <w:i w:val="0"/>
                <w:iCs w:val="0"/>
                <w:szCs w:val="28"/>
              </w:rPr>
              <w:t>0</w:t>
            </w:r>
            <w:r w:rsidRPr="00544D75">
              <w:rPr>
                <w:i w:val="0"/>
                <w:iCs w:val="0"/>
                <w:szCs w:val="28"/>
                <w:lang w:val="en-US"/>
              </w:rPr>
              <w:t>8</w:t>
            </w:r>
            <w:r w:rsidRPr="00544D75">
              <w:rPr>
                <w:i w:val="0"/>
                <w:iCs w:val="0"/>
                <w:szCs w:val="28"/>
              </w:rPr>
              <w:t>.12.202</w:t>
            </w:r>
            <w:r w:rsidRPr="00544D75">
              <w:rPr>
                <w:i w:val="0"/>
                <w:iCs w:val="0"/>
                <w:szCs w:val="28"/>
                <w:lang w:val="en-US"/>
              </w:rPr>
              <w:t>5</w:t>
            </w:r>
          </w:p>
        </w:tc>
        <w:tc>
          <w:tcPr>
            <w:tcW w:w="2486" w:type="dxa"/>
            <w:tcBorders>
              <w:bottom w:val="single" w:sz="8" w:space="0" w:color="auto"/>
            </w:tcBorders>
          </w:tcPr>
          <w:p w14:paraId="04284A70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jc w:val="right"/>
              <w:rPr>
                <w:rFonts w:ascii="GOST type B" w:hAnsi="GOST type B"/>
                <w:b/>
                <w:bCs/>
                <w:i w:val="0"/>
                <w:iCs w:val="0"/>
                <w:color w:val="FF000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Д.М. Мичурин</w:t>
            </w:r>
          </w:p>
        </w:tc>
      </w:tr>
      <w:tr w:rsidR="00544D75" w:rsidRPr="00544D75" w14:paraId="70C3A484" w14:textId="77777777" w:rsidTr="00544D75">
        <w:tc>
          <w:tcPr>
            <w:tcW w:w="2070" w:type="dxa"/>
          </w:tcPr>
          <w:p w14:paraId="0FCE07E7" w14:textId="77777777" w:rsidR="00544D75" w:rsidRPr="00544D75" w:rsidRDefault="00544D75" w:rsidP="00544D75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E11F0FF" w14:textId="77777777" w:rsidR="00544D75" w:rsidRPr="00544D75" w:rsidRDefault="00544D75" w:rsidP="00742EEC">
            <w:pPr>
              <w:widowControl w:val="0"/>
              <w:jc w:val="center"/>
            </w:pPr>
            <w:r w:rsidRPr="00544D75">
              <w:rPr>
                <w:sz w:val="22"/>
              </w:rPr>
              <w:t>(Группа)</w:t>
            </w:r>
          </w:p>
        </w:tc>
        <w:tc>
          <w:tcPr>
            <w:tcW w:w="2527" w:type="dxa"/>
            <w:tcBorders>
              <w:top w:val="single" w:sz="8" w:space="0" w:color="auto"/>
            </w:tcBorders>
          </w:tcPr>
          <w:p w14:paraId="41575CCD" w14:textId="77777777" w:rsidR="00544D75" w:rsidRPr="00544D75" w:rsidRDefault="00544D75" w:rsidP="00742EEC">
            <w:pPr>
              <w:widowControl w:val="0"/>
              <w:jc w:val="center"/>
            </w:pPr>
            <w:r w:rsidRPr="00544D75">
              <w:rPr>
                <w:sz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F8FE92E" w14:textId="77777777" w:rsidR="00544D75" w:rsidRPr="00544D75" w:rsidRDefault="00544D75" w:rsidP="00742EEC">
            <w:pPr>
              <w:widowControl w:val="0"/>
              <w:jc w:val="center"/>
            </w:pPr>
            <w:r w:rsidRPr="00544D75">
              <w:rPr>
                <w:sz w:val="22"/>
              </w:rPr>
              <w:t>(Дата)</w:t>
            </w:r>
          </w:p>
        </w:tc>
        <w:tc>
          <w:tcPr>
            <w:tcW w:w="2486" w:type="dxa"/>
            <w:tcBorders>
              <w:top w:val="single" w:sz="8" w:space="0" w:color="auto"/>
            </w:tcBorders>
          </w:tcPr>
          <w:p w14:paraId="5EF17934" w14:textId="77777777" w:rsidR="00544D75" w:rsidRPr="00544D75" w:rsidRDefault="00544D75" w:rsidP="00742EEC">
            <w:pPr>
              <w:widowControl w:val="0"/>
              <w:jc w:val="right"/>
            </w:pPr>
            <w:r w:rsidRPr="00544D75">
              <w:rPr>
                <w:sz w:val="22"/>
              </w:rPr>
              <w:t>(И.О. Фамилия)</w:t>
            </w:r>
          </w:p>
        </w:tc>
      </w:tr>
      <w:tr w:rsidR="00544D75" w:rsidRPr="00544D75" w14:paraId="46E9C07D" w14:textId="77777777" w:rsidTr="00544D75">
        <w:tc>
          <w:tcPr>
            <w:tcW w:w="2070" w:type="dxa"/>
          </w:tcPr>
          <w:p w14:paraId="1C8B59FC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rPr>
                <w:b/>
                <w:bCs/>
                <w:i w:val="0"/>
                <w:iCs w:val="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2907E01B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rPr>
                <w:b/>
                <w:bCs/>
                <w:i w:val="0"/>
                <w:iCs w:val="0"/>
                <w:szCs w:val="28"/>
              </w:rPr>
            </w:pPr>
          </w:p>
        </w:tc>
        <w:tc>
          <w:tcPr>
            <w:tcW w:w="2527" w:type="dxa"/>
            <w:tcBorders>
              <w:bottom w:val="single" w:sz="8" w:space="0" w:color="auto"/>
            </w:tcBorders>
          </w:tcPr>
          <w:p w14:paraId="2E2D3132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rPr>
                <w:b/>
                <w:bCs/>
                <w:i w:val="0"/>
                <w:iCs w:val="0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C50649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jc w:val="center"/>
              <w:rPr>
                <w:b/>
                <w:bCs/>
                <w:i w:val="0"/>
                <w:iCs w:val="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09.12.2025</w:t>
            </w:r>
          </w:p>
        </w:tc>
        <w:tc>
          <w:tcPr>
            <w:tcW w:w="2486" w:type="dxa"/>
            <w:tcBorders>
              <w:bottom w:val="single" w:sz="8" w:space="0" w:color="auto"/>
            </w:tcBorders>
          </w:tcPr>
          <w:p w14:paraId="1F8EDE10" w14:textId="77777777" w:rsidR="00544D75" w:rsidRPr="00544D75" w:rsidRDefault="00544D75" w:rsidP="00544D75">
            <w:pPr>
              <w:pStyle w:val="6"/>
              <w:numPr>
                <w:ilvl w:val="0"/>
                <w:numId w:val="0"/>
              </w:numPr>
              <w:spacing w:before="0" w:line="320" w:lineRule="exact"/>
              <w:jc w:val="right"/>
              <w:rPr>
                <w:rFonts w:ascii="GOST type B" w:hAnsi="GOST type B"/>
                <w:b/>
                <w:bCs/>
                <w:i w:val="0"/>
                <w:iCs w:val="0"/>
                <w:szCs w:val="28"/>
              </w:rPr>
            </w:pPr>
            <w:r w:rsidRPr="00544D75">
              <w:rPr>
                <w:i w:val="0"/>
                <w:iCs w:val="0"/>
                <w:szCs w:val="28"/>
              </w:rPr>
              <w:t>Ю.С. Маломан</w:t>
            </w:r>
          </w:p>
        </w:tc>
      </w:tr>
      <w:tr w:rsidR="00544D75" w:rsidRPr="00544D75" w14:paraId="0ED0D919" w14:textId="77777777" w:rsidTr="00544D75">
        <w:tc>
          <w:tcPr>
            <w:tcW w:w="2070" w:type="dxa"/>
          </w:tcPr>
          <w:p w14:paraId="108A497D" w14:textId="77777777" w:rsidR="00544D75" w:rsidRPr="00544D75" w:rsidRDefault="00544D75" w:rsidP="00544D75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2431FE3A" w14:textId="77777777" w:rsidR="00544D75" w:rsidRPr="00544D75" w:rsidRDefault="00544D75" w:rsidP="00742EEC">
            <w:pPr>
              <w:widowControl w:val="0"/>
              <w:jc w:val="center"/>
            </w:pPr>
          </w:p>
        </w:tc>
        <w:tc>
          <w:tcPr>
            <w:tcW w:w="2527" w:type="dxa"/>
            <w:tcBorders>
              <w:top w:val="single" w:sz="8" w:space="0" w:color="auto"/>
            </w:tcBorders>
          </w:tcPr>
          <w:p w14:paraId="2CF2CB4B" w14:textId="77777777" w:rsidR="00544D75" w:rsidRPr="00544D75" w:rsidRDefault="00544D75" w:rsidP="00742EEC">
            <w:pPr>
              <w:widowControl w:val="0"/>
              <w:jc w:val="center"/>
            </w:pPr>
            <w:r w:rsidRPr="00544D75">
              <w:rPr>
                <w:sz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96DB603" w14:textId="77777777" w:rsidR="00544D75" w:rsidRPr="00544D75" w:rsidRDefault="00544D75" w:rsidP="00742EEC">
            <w:pPr>
              <w:widowControl w:val="0"/>
              <w:jc w:val="center"/>
            </w:pPr>
            <w:r w:rsidRPr="00544D75">
              <w:rPr>
                <w:sz w:val="22"/>
              </w:rPr>
              <w:t>(Дата)</w:t>
            </w:r>
          </w:p>
        </w:tc>
        <w:tc>
          <w:tcPr>
            <w:tcW w:w="2486" w:type="dxa"/>
            <w:tcBorders>
              <w:top w:val="single" w:sz="8" w:space="0" w:color="auto"/>
            </w:tcBorders>
          </w:tcPr>
          <w:p w14:paraId="00EC9305" w14:textId="77777777" w:rsidR="00544D75" w:rsidRPr="00544D75" w:rsidRDefault="00544D75" w:rsidP="00742EEC">
            <w:pPr>
              <w:widowControl w:val="0"/>
              <w:jc w:val="right"/>
            </w:pPr>
            <w:r w:rsidRPr="00544D75">
              <w:rPr>
                <w:sz w:val="22"/>
              </w:rPr>
              <w:t>(И.О. Фамилия)</w:t>
            </w:r>
          </w:p>
        </w:tc>
      </w:tr>
    </w:tbl>
    <w:p w14:paraId="7D2542FC" w14:textId="77777777" w:rsidR="00544D75" w:rsidRPr="00EE7E37" w:rsidRDefault="00544D75" w:rsidP="00544D75">
      <w:pPr>
        <w:widowControl w:val="0"/>
        <w:jc w:val="center"/>
        <w:rPr>
          <w:sz w:val="24"/>
          <w:szCs w:val="24"/>
        </w:rPr>
      </w:pPr>
    </w:p>
    <w:p w14:paraId="1987BE04" w14:textId="77777777" w:rsidR="00544D75" w:rsidRPr="003C3D10" w:rsidRDefault="00544D75" w:rsidP="00544D75">
      <w:pPr>
        <w:jc w:val="center"/>
        <w:rPr>
          <w:szCs w:val="28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 w:rsidRPr="003C3D10">
        <w:rPr>
          <w:szCs w:val="28"/>
        </w:rPr>
        <w:t>25</w:t>
      </w:r>
      <w:r w:rsidRPr="003C3D10">
        <w:rPr>
          <w:szCs w:val="28"/>
        </w:rPr>
        <w:br w:type="page"/>
      </w:r>
    </w:p>
    <w:p w14:paraId="07915016" w14:textId="77777777" w:rsidR="00544D75" w:rsidRPr="00824FBB" w:rsidRDefault="00544D75" w:rsidP="00544D75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CBA0B0B" w14:textId="77777777" w:rsidR="00544D75" w:rsidRPr="008D27C7" w:rsidRDefault="00544D75" w:rsidP="00544D75">
      <w:pPr>
        <w:spacing w:line="360" w:lineRule="auto"/>
        <w:ind w:firstLine="709"/>
      </w:pPr>
    </w:p>
    <w:p w14:paraId="3846A7E6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9A3E29F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6F39ACD9" w14:textId="77777777" w:rsidR="00544D75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12A8FECA" w14:textId="77777777" w:rsidR="00544D75" w:rsidRPr="00EA6F88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78434BE5" w14:textId="77777777" w:rsidR="00544D75" w:rsidRPr="00EA6F88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48C37917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Pr="00090D60">
        <w:rPr>
          <w:highlight w:val="yellow"/>
        </w:rPr>
        <w:t>?</w:t>
      </w:r>
    </w:p>
    <w:p w14:paraId="0E094C96" w14:textId="77777777" w:rsidR="00544D75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15CBD92E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48578683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0D03065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14:paraId="2DDD869B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2681C213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14:paraId="5AFF1D9B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081FA0D3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14:paraId="40696624" w14:textId="77777777" w:rsidR="00544D75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Pr="00090D60">
        <w:rPr>
          <w:highlight w:val="yellow"/>
        </w:rPr>
        <w:t>?</w:t>
      </w:r>
    </w:p>
    <w:p w14:paraId="2680425B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217E5748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14:paraId="06E71DCE" w14:textId="77777777" w:rsidR="00544D75" w:rsidRDefault="00544D75" w:rsidP="00544D7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14:paraId="6B6F2799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224F0887" w14:textId="77777777" w:rsidR="00544D75" w:rsidRPr="00124BC0" w:rsidRDefault="00544D75" w:rsidP="00544D7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D06E4E8" w14:textId="77777777" w:rsidR="00544D75" w:rsidRDefault="00544D75" w:rsidP="00544D7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14:paraId="1C886529" w14:textId="77777777" w:rsidR="00544D75" w:rsidRPr="008D27C7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Pr="00090D60">
        <w:rPr>
          <w:highlight w:val="yellow"/>
        </w:rPr>
        <w:t>?</w:t>
      </w:r>
    </w:p>
    <w:p w14:paraId="379D974F" w14:textId="77777777" w:rsidR="00544D75" w:rsidRPr="001A11F9" w:rsidRDefault="00544D75" w:rsidP="00544D75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33C27B21" w14:textId="6AE342FA" w:rsidR="000D5455" w:rsidRDefault="000D5455">
      <w:pPr>
        <w:spacing w:after="160" w:line="259" w:lineRule="auto"/>
        <w:jc w:val="left"/>
      </w:pPr>
      <w:r>
        <w:br w:type="page"/>
      </w:r>
    </w:p>
    <w:p w14:paraId="6A83B861" w14:textId="77777777" w:rsidR="000D5455" w:rsidRDefault="000D5455" w:rsidP="000D5455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14:paraId="2E2BD21A" w14:textId="2AE2D3F6" w:rsidR="000D5455" w:rsidRPr="00FF7A09" w:rsidRDefault="000D5455" w:rsidP="00361482">
      <w:pPr>
        <w:pStyle w:val="a3"/>
      </w:pPr>
      <w:r>
        <w:t>В настоящем курсовом проекте применяют следующие сокращения и обозначения:</w:t>
      </w:r>
    </w:p>
    <w:p w14:paraId="6227F5E0" w14:textId="77777777" w:rsidR="000D5455" w:rsidRDefault="000D5455" w:rsidP="000D5455">
      <w:pPr>
        <w:pStyle w:val="a3"/>
      </w:pPr>
      <w:r>
        <w:t>БД</w:t>
      </w:r>
      <w:r w:rsidRPr="00B834C3">
        <w:t xml:space="preserve"> –</w:t>
      </w:r>
      <w:r>
        <w:t xml:space="preserve"> база данных</w:t>
      </w:r>
    </w:p>
    <w:p w14:paraId="3F589A82" w14:textId="77777777" w:rsidR="000D5455" w:rsidRDefault="000D5455" w:rsidP="000D5455">
      <w:pPr>
        <w:pStyle w:val="a3"/>
      </w:pPr>
      <w:r>
        <w:t>ОС</w:t>
      </w:r>
      <w:r w:rsidRPr="00B834C3">
        <w:t xml:space="preserve"> –</w:t>
      </w:r>
      <w:r>
        <w:t xml:space="preserve"> операционная система</w:t>
      </w:r>
    </w:p>
    <w:p w14:paraId="452C4D82" w14:textId="77777777" w:rsidR="000D5455" w:rsidRDefault="000D5455" w:rsidP="000D5455">
      <w:pPr>
        <w:pStyle w:val="a3"/>
      </w:pPr>
      <w:r>
        <w:t>ПК</w:t>
      </w:r>
      <w:r w:rsidRPr="00B834C3">
        <w:t xml:space="preserve"> –</w:t>
      </w:r>
      <w:r>
        <w:t xml:space="preserve"> персональный компьютер</w:t>
      </w:r>
    </w:p>
    <w:p w14:paraId="4FA65DBA" w14:textId="77777777" w:rsidR="000D5455" w:rsidRDefault="000D5455" w:rsidP="000D5455">
      <w:pPr>
        <w:pStyle w:val="a3"/>
      </w:pPr>
      <w:r>
        <w:t>ПО</w:t>
      </w:r>
      <w:r w:rsidRPr="00B834C3">
        <w:t xml:space="preserve"> –</w:t>
      </w:r>
      <w:r>
        <w:t xml:space="preserve"> программное обеспечение</w:t>
      </w:r>
    </w:p>
    <w:p w14:paraId="3C6678D2" w14:textId="77777777" w:rsidR="000D5455" w:rsidRPr="00B834C3" w:rsidRDefault="000D5455" w:rsidP="000D5455">
      <w:pPr>
        <w:pStyle w:val="a3"/>
      </w:pPr>
      <w:r>
        <w:t>СУБД</w:t>
      </w:r>
      <w:r w:rsidRPr="00B834C3">
        <w:t xml:space="preserve"> –</w:t>
      </w:r>
      <w:r>
        <w:t xml:space="preserve"> система управления базами данных</w:t>
      </w:r>
    </w:p>
    <w:p w14:paraId="4235D85F" w14:textId="77777777" w:rsidR="000D5455" w:rsidRPr="00B834C3" w:rsidRDefault="000D5455" w:rsidP="000D5455">
      <w:pPr>
        <w:pStyle w:val="a3"/>
      </w:pPr>
    </w:p>
    <w:p w14:paraId="26BA8450" w14:textId="77777777" w:rsidR="000D5455" w:rsidRPr="00B834C3" w:rsidRDefault="000D5455" w:rsidP="000D5455">
      <w:pPr>
        <w:pStyle w:val="a3"/>
      </w:pPr>
      <w:r>
        <w:rPr>
          <w:lang w:val="en-US"/>
        </w:rPr>
        <w:t>API</w:t>
      </w:r>
      <w:r w:rsidRPr="00B834C3">
        <w:t xml:space="preserve"> –</w:t>
      </w:r>
      <w:r>
        <w:t xml:space="preserve"> интерфейс программирования приложения</w:t>
      </w:r>
    </w:p>
    <w:p w14:paraId="5C72B5B2" w14:textId="77777777" w:rsidR="000D5455" w:rsidRPr="00B834C3" w:rsidRDefault="000D5455" w:rsidP="000D5455">
      <w:pPr>
        <w:pStyle w:val="a3"/>
      </w:pPr>
      <w:r>
        <w:rPr>
          <w:lang w:val="en-US"/>
        </w:rPr>
        <w:t>DTO</w:t>
      </w:r>
      <w:r w:rsidRPr="00B834C3">
        <w:t xml:space="preserve"> –</w:t>
      </w:r>
      <w:r>
        <w:t xml:space="preserve"> о</w:t>
      </w:r>
      <w:r w:rsidRPr="008707B0">
        <w:t>бъект передачи данных</w:t>
      </w:r>
    </w:p>
    <w:p w14:paraId="37B15631" w14:textId="77777777" w:rsidR="000D5455" w:rsidRPr="00B834C3" w:rsidRDefault="000D5455" w:rsidP="000D5455">
      <w:pPr>
        <w:pStyle w:val="a3"/>
      </w:pPr>
      <w:r>
        <w:rPr>
          <w:lang w:val="en-US"/>
        </w:rPr>
        <w:t>ERD</w:t>
      </w:r>
      <w:r w:rsidRPr="00B834C3">
        <w:t xml:space="preserve"> – </w:t>
      </w:r>
      <w:r>
        <w:t>диаграмма «сущность-связь»</w:t>
      </w:r>
    </w:p>
    <w:p w14:paraId="29445830" w14:textId="77777777" w:rsidR="000D5455" w:rsidRPr="008707B0" w:rsidRDefault="000D5455" w:rsidP="000D5455">
      <w:pPr>
        <w:pStyle w:val="a3"/>
      </w:pPr>
      <w:r>
        <w:rPr>
          <w:lang w:val="en-US"/>
        </w:rPr>
        <w:t>HTTP</w:t>
      </w:r>
      <w:r w:rsidRPr="008707B0">
        <w:t xml:space="preserve"> –</w:t>
      </w:r>
      <w:r>
        <w:t xml:space="preserve"> пр</w:t>
      </w:r>
      <w:r w:rsidRPr="008707B0">
        <w:t>отокол передачи гипертекста</w:t>
      </w:r>
    </w:p>
    <w:p w14:paraId="3DF800BB" w14:textId="19BB1397" w:rsidR="000D5455" w:rsidRDefault="000D5455" w:rsidP="000D5455">
      <w:pPr>
        <w:pStyle w:val="a3"/>
      </w:pPr>
      <w:r>
        <w:rPr>
          <w:lang w:val="en-US"/>
        </w:rPr>
        <w:t>IDE</w:t>
      </w:r>
      <w:r w:rsidRPr="008707B0">
        <w:t xml:space="preserve"> –</w:t>
      </w:r>
      <w:r>
        <w:t xml:space="preserve"> интегрированная среда разработки</w:t>
      </w:r>
    </w:p>
    <w:p w14:paraId="47997A56" w14:textId="77777777" w:rsidR="000D5455" w:rsidRPr="00B834C3" w:rsidRDefault="000D5455" w:rsidP="000D5455">
      <w:pPr>
        <w:pStyle w:val="a3"/>
      </w:pPr>
      <w:r>
        <w:rPr>
          <w:lang w:val="en-US"/>
        </w:rPr>
        <w:t>SQL</w:t>
      </w:r>
      <w:r w:rsidRPr="008707B0">
        <w:t xml:space="preserve"> –</w:t>
      </w:r>
      <w:r>
        <w:t xml:space="preserve"> язык структурированных запросов</w:t>
      </w:r>
    </w:p>
    <w:p w14:paraId="65F71D2A" w14:textId="77777777" w:rsidR="000D5455" w:rsidRPr="008707B0" w:rsidRDefault="000D5455" w:rsidP="000D5455">
      <w:pPr>
        <w:pStyle w:val="a3"/>
        <w:tabs>
          <w:tab w:val="left" w:pos="2224"/>
        </w:tabs>
      </w:pPr>
      <w:r>
        <w:rPr>
          <w:lang w:val="en-US"/>
        </w:rPr>
        <w:t>WPF</w:t>
      </w:r>
      <w:r w:rsidRPr="008707B0">
        <w:t xml:space="preserve"> –</w:t>
      </w:r>
      <w:r>
        <w:t xml:space="preserve"> п</w:t>
      </w:r>
      <w:r w:rsidRPr="008707B0">
        <w:t>латформа для построения графических интерфейсов Windows</w:t>
      </w:r>
    </w:p>
    <w:p w14:paraId="2B8D65B6" w14:textId="2E22D522" w:rsidR="000D5455" w:rsidRDefault="000D5455">
      <w:pPr>
        <w:spacing w:after="160" w:line="259" w:lineRule="auto"/>
        <w:jc w:val="left"/>
      </w:pPr>
      <w:r>
        <w:br w:type="page"/>
      </w:r>
    </w:p>
    <w:p w14:paraId="3BBBCD70" w14:textId="461C4A45" w:rsidR="000D5455" w:rsidRDefault="000D5455" w:rsidP="000D5455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14:paraId="5D3ECC73" w14:textId="77777777" w:rsidR="00CA7F8A" w:rsidRPr="00F626DF" w:rsidRDefault="00CA7F8A" w:rsidP="00CA7F8A">
      <w:pPr>
        <w:pStyle w:val="a3"/>
        <w:rPr>
          <w:rFonts w:cs="Times New Roman"/>
          <w:szCs w:val="28"/>
        </w:rPr>
      </w:pPr>
      <w:r w:rsidRPr="00F626DF">
        <w:rPr>
          <w:rFonts w:cs="Times New Roman"/>
          <w:szCs w:val="28"/>
        </w:rPr>
        <w:t>Актуальность разрабатываемого проекта заключается в автоматизации процессов образовательной деятельности и управления учебным контентом для средних общеобразовательных учреждений. В современных условиях цифровизации образования для эффективного учебного процесса важны доступность материалов, персонализация обучения и объективный контроль знаний. Учебные заведения сталкиваются с проблемами, связанными с организацией дистанционного обучения, отслеживанием индивидуального прогресса учащихся и адаптацией учебных материалов к различным образовательным потребностям.</w:t>
      </w:r>
    </w:p>
    <w:p w14:paraId="3322EBAF" w14:textId="7F1D14FC" w:rsidR="00CA7F8A" w:rsidRPr="00F626DF" w:rsidRDefault="00CA7F8A" w:rsidP="00CA7F8A">
      <w:pPr>
        <w:pStyle w:val="a3"/>
        <w:rPr>
          <w:rFonts w:cs="Times New Roman"/>
          <w:szCs w:val="28"/>
        </w:rPr>
      </w:pPr>
      <w:r w:rsidRPr="00F626DF">
        <w:rPr>
          <w:rFonts w:cs="Times New Roman"/>
          <w:szCs w:val="28"/>
        </w:rPr>
        <w:t xml:space="preserve">Разработка </w:t>
      </w:r>
      <w:r w:rsidR="00F626DF">
        <w:rPr>
          <w:rFonts w:cs="Times New Roman"/>
          <w:szCs w:val="28"/>
        </w:rPr>
        <w:t>обучающей программы</w:t>
      </w:r>
      <w:r w:rsidRPr="00F626DF">
        <w:rPr>
          <w:rFonts w:cs="Times New Roman"/>
          <w:szCs w:val="28"/>
        </w:rPr>
        <w:t xml:space="preserve"> позволит значительно упростить процесс организации учебной деятельности, улучшить взаимодействие между преподавателями и учащимися и повысить общую эффективность образовательного процесса за счет внедрения современных информационных технологий.</w:t>
      </w:r>
    </w:p>
    <w:p w14:paraId="061E944C" w14:textId="77777777" w:rsidR="00CA7F8A" w:rsidRPr="00F626DF" w:rsidRDefault="00CA7F8A" w:rsidP="00CA7F8A">
      <w:pPr>
        <w:pStyle w:val="a3"/>
        <w:rPr>
          <w:rFonts w:cs="Times New Roman"/>
          <w:szCs w:val="28"/>
        </w:rPr>
      </w:pPr>
      <w:r w:rsidRPr="00F626DF">
        <w:rPr>
          <w:rFonts w:cs="Times New Roman"/>
          <w:szCs w:val="28"/>
        </w:rPr>
        <w:t>Целью курсового проектирования является разработка программного комплекса, обеспечивающего возможность комплексного управления образовательным процессом по информатике, включая предоставление учебных материалов, контроль знаний через систему тестирования и мониторинг успеваемости учащихся в реальном времени.</w:t>
      </w:r>
    </w:p>
    <w:p w14:paraId="465A2064" w14:textId="60FA002F" w:rsidR="00CA7F8A" w:rsidRPr="00F626DF" w:rsidRDefault="00CA7F8A" w:rsidP="00CA7F8A">
      <w:pPr>
        <w:pStyle w:val="a3"/>
        <w:rPr>
          <w:rFonts w:cs="Times New Roman"/>
          <w:szCs w:val="28"/>
        </w:rPr>
      </w:pPr>
      <w:r w:rsidRPr="00F626DF">
        <w:rPr>
          <w:rFonts w:cs="Times New Roman"/>
          <w:szCs w:val="28"/>
        </w:rPr>
        <w:t>Для достижения поставленной цели требуется решить следующие задачи:</w:t>
      </w:r>
    </w:p>
    <w:p w14:paraId="4C9C1148" w14:textId="77777777" w:rsidR="00CA7F8A" w:rsidRPr="00CA7F8A" w:rsidRDefault="00CA7F8A" w:rsidP="00F626DF">
      <w:pPr>
        <w:pStyle w:val="a1"/>
      </w:pPr>
      <w:r w:rsidRPr="00CA7F8A">
        <w:t>выбрать состав программных и технических средств для реализации проекта на основе платформы .NET;</w:t>
      </w:r>
    </w:p>
    <w:p w14:paraId="1A4FC708" w14:textId="77777777" w:rsidR="00CA7F8A" w:rsidRPr="00CA7F8A" w:rsidRDefault="00CA7F8A" w:rsidP="00F626DF">
      <w:pPr>
        <w:pStyle w:val="a1"/>
      </w:pPr>
      <w:r w:rsidRPr="00CA7F8A">
        <w:t>спроектировать реляционную базу данных для хранения учебных материалов, результатов обучения и пользовательской информации;</w:t>
      </w:r>
    </w:p>
    <w:p w14:paraId="01934983" w14:textId="77777777" w:rsidR="00CA7F8A" w:rsidRPr="00CA7F8A" w:rsidRDefault="00CA7F8A" w:rsidP="00F626DF">
      <w:pPr>
        <w:pStyle w:val="a1"/>
      </w:pPr>
      <w:r w:rsidRPr="00CA7F8A">
        <w:t>создать базу данных в выбранной СУБД Microsoft SQL Server с использованием Entity Framework Core;</w:t>
      </w:r>
    </w:p>
    <w:p w14:paraId="348ADD9D" w14:textId="77777777" w:rsidR="00CA7F8A" w:rsidRPr="00CA7F8A" w:rsidRDefault="00CA7F8A" w:rsidP="00F626DF">
      <w:pPr>
        <w:pStyle w:val="a1"/>
      </w:pPr>
      <w:r w:rsidRPr="00CA7F8A">
        <w:lastRenderedPageBreak/>
        <w:t>реализовать разграничение прав доступа пользователей по ролевой модели (преподаватели, студенты);</w:t>
      </w:r>
    </w:p>
    <w:p w14:paraId="07A62EAD" w14:textId="77777777" w:rsidR="00CA7F8A" w:rsidRPr="00CA7F8A" w:rsidRDefault="00CA7F8A" w:rsidP="00F626DF">
      <w:pPr>
        <w:pStyle w:val="a1"/>
      </w:pPr>
      <w:r w:rsidRPr="00CA7F8A">
        <w:t>разработать адаптивный пользовательский интерфейс с учетом возрастных особенностей целевой аудитории;</w:t>
      </w:r>
    </w:p>
    <w:p w14:paraId="0D594ADD" w14:textId="77777777" w:rsidR="00CA7F8A" w:rsidRPr="00CA7F8A" w:rsidRDefault="00CA7F8A" w:rsidP="00F626DF">
      <w:pPr>
        <w:pStyle w:val="a1"/>
      </w:pPr>
      <w:r w:rsidRPr="00CA7F8A">
        <w:t>реализовать функциональность изучения лекций с отслеживанием времени и прогресса;</w:t>
      </w:r>
    </w:p>
    <w:p w14:paraId="3599B39D" w14:textId="77777777" w:rsidR="00CA7F8A" w:rsidRPr="00CA7F8A" w:rsidRDefault="00CA7F8A" w:rsidP="00F626DF">
      <w:pPr>
        <w:pStyle w:val="a1"/>
      </w:pPr>
      <w:r w:rsidRPr="00CA7F8A">
        <w:t>реализовать функциональность тестирования знаний с автоматической проверкой и оценкой результатов;</w:t>
      </w:r>
    </w:p>
    <w:p w14:paraId="648C51C5" w14:textId="77777777" w:rsidR="00CA7F8A" w:rsidRPr="00CA7F8A" w:rsidRDefault="00CA7F8A" w:rsidP="00F626DF">
      <w:pPr>
        <w:pStyle w:val="a1"/>
      </w:pPr>
      <w:r w:rsidRPr="00CA7F8A">
        <w:t>реализовать функциональность аналитики успеваемости и формирования отчетов;</w:t>
      </w:r>
    </w:p>
    <w:p w14:paraId="7629D432" w14:textId="77777777" w:rsidR="00CA7F8A" w:rsidRPr="00CA7F8A" w:rsidRDefault="00CA7F8A" w:rsidP="00F626DF">
      <w:pPr>
        <w:pStyle w:val="a1"/>
      </w:pPr>
      <w:r w:rsidRPr="00CA7F8A">
        <w:t>выполнить структурное тестирование программного обеспечения;</w:t>
      </w:r>
    </w:p>
    <w:p w14:paraId="3DBE7601" w14:textId="77777777" w:rsidR="00CA7F8A" w:rsidRPr="00CA7F8A" w:rsidRDefault="00CA7F8A" w:rsidP="00F626DF">
      <w:pPr>
        <w:pStyle w:val="a1"/>
      </w:pPr>
      <w:r w:rsidRPr="00CA7F8A">
        <w:t>выполнить функциональное тестирование всех модулей системы;</w:t>
      </w:r>
    </w:p>
    <w:p w14:paraId="4EC1D74F" w14:textId="77777777" w:rsidR="00CA7F8A" w:rsidRPr="00CA7F8A" w:rsidRDefault="00CA7F8A" w:rsidP="00F626DF">
      <w:pPr>
        <w:pStyle w:val="a1"/>
      </w:pPr>
      <w:r w:rsidRPr="00CA7F8A">
        <w:t>разработать программную документацию в соответствии с требованиями к курсовому проекту;</w:t>
      </w:r>
    </w:p>
    <w:p w14:paraId="7D6DCE75" w14:textId="77777777" w:rsidR="00CA7F8A" w:rsidRPr="00CA7F8A" w:rsidRDefault="00CA7F8A" w:rsidP="00F626DF">
      <w:pPr>
        <w:pStyle w:val="a1"/>
      </w:pPr>
      <w:r w:rsidRPr="00CA7F8A">
        <w:t>разработать эксплуатационную документацию для конечных пользователей.</w:t>
      </w:r>
    </w:p>
    <w:p w14:paraId="71E5ED3A" w14:textId="77777777" w:rsidR="00CA7F8A" w:rsidRPr="00CA7F8A" w:rsidRDefault="00CA7F8A" w:rsidP="00CA7F8A">
      <w:pPr>
        <w:pStyle w:val="a3"/>
      </w:pPr>
    </w:p>
    <w:p w14:paraId="04DACF12" w14:textId="77777777" w:rsidR="00BB22C1" w:rsidRDefault="0097344F" w:rsidP="0097344F">
      <w:pPr>
        <w:pStyle w:val="1"/>
      </w:pPr>
      <w:r>
        <w:lastRenderedPageBreak/>
        <w:t>Анализ и разработка требований</w:t>
      </w:r>
    </w:p>
    <w:p w14:paraId="5946998A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047D1F39" w14:textId="31E1523E" w:rsidR="009A1C89" w:rsidRDefault="00204C16" w:rsidP="0097344F">
      <w:pPr>
        <w:pStyle w:val="a3"/>
        <w:rPr>
          <w:rFonts w:cs="Times New Roman"/>
          <w:szCs w:val="28"/>
        </w:rPr>
      </w:pPr>
      <w:r>
        <w:rPr>
          <w:rFonts w:cs="Times New Roman"/>
          <w:szCs w:val="28"/>
        </w:rPr>
        <w:t>Обучающая программа «Информатика. Алгоритмизация и программирование»</w:t>
      </w:r>
      <w:r w:rsidR="009A1C89" w:rsidRPr="00275C60">
        <w:rPr>
          <w:rFonts w:cs="Times New Roman"/>
          <w:szCs w:val="28"/>
        </w:rPr>
        <w:t xml:space="preserve"> предназначена для организации поэтапного обучения с автоматизированным контролем знаний. Система обеспечивает последовательное изучение учебного материала через тематические лекции с последующим прохождением тестирования. </w:t>
      </w:r>
    </w:p>
    <w:p w14:paraId="4F238A40" w14:textId="548B4C77" w:rsidR="0097344F" w:rsidRPr="0097344F" w:rsidRDefault="00167928" w:rsidP="0097344F">
      <w:pPr>
        <w:pStyle w:val="a3"/>
      </w:pPr>
      <w:r>
        <w:t xml:space="preserve">ПО предназначено для использования </w:t>
      </w:r>
      <w:r w:rsidR="009A1C89" w:rsidRPr="009A1C89">
        <w:t>в образовательных учреждениях</w:t>
      </w:r>
      <w:r w:rsidR="00204C16">
        <w:t>, таких, как школы и колледжи,</w:t>
      </w:r>
      <w:r w:rsidR="009A1C89" w:rsidRPr="009A1C89">
        <w:t xml:space="preserve"> для организации модульного обучения, где требуется последовательное изучение материала с контролем усвоения каждой темы.</w:t>
      </w:r>
    </w:p>
    <w:p w14:paraId="217B8A1A" w14:textId="77777777" w:rsidR="0097344F" w:rsidRDefault="0097344F" w:rsidP="0097344F">
      <w:pPr>
        <w:pStyle w:val="2"/>
      </w:pPr>
      <w:r>
        <w:t>Постановка задачи</w:t>
      </w:r>
    </w:p>
    <w:p w14:paraId="1B6DBA8D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4CB07AB8" w14:textId="2E92AA74" w:rsidR="00E65693" w:rsidRPr="001875CE" w:rsidRDefault="00F65B90" w:rsidP="00E65693">
      <w:pPr>
        <w:pStyle w:val="a1"/>
      </w:pPr>
      <w:r w:rsidRPr="001875CE">
        <w:t xml:space="preserve">просмотр </w:t>
      </w:r>
      <w:r w:rsidR="00DD2BCE">
        <w:t xml:space="preserve">тем, </w:t>
      </w:r>
      <w:r w:rsidR="001875CE" w:rsidRPr="001875CE">
        <w:t>лекций и их содержание;</w:t>
      </w:r>
    </w:p>
    <w:p w14:paraId="2960B133" w14:textId="472DB71F" w:rsidR="00E65693" w:rsidRPr="00DD2BCE" w:rsidRDefault="001875CE" w:rsidP="00E65693">
      <w:pPr>
        <w:pStyle w:val="a1"/>
      </w:pPr>
      <w:r w:rsidRPr="00DD2BCE">
        <w:t>прохождение тестов с автоматическим подсчётом результатов</w:t>
      </w:r>
      <w:r w:rsidR="00DD2BCE" w:rsidRPr="00DD2BCE">
        <w:t>;</w:t>
      </w:r>
    </w:p>
    <w:p w14:paraId="65A002F4" w14:textId="63942A60" w:rsidR="00BA4020" w:rsidRPr="00DD2BCE" w:rsidRDefault="00DD2BCE" w:rsidP="00BA4020">
      <w:pPr>
        <w:pStyle w:val="a1"/>
      </w:pPr>
      <w:r>
        <w:t>доступ в личный кабинет с информацией о пользователе</w:t>
      </w:r>
      <w:r w:rsidR="00E65693" w:rsidRPr="00DD2BCE">
        <w:t>.</w:t>
      </w:r>
    </w:p>
    <w:p w14:paraId="469E4898" w14:textId="77777777" w:rsidR="00BA4020" w:rsidRDefault="00E0189A" w:rsidP="00BA4020">
      <w:pPr>
        <w:pStyle w:val="a3"/>
      </w:pPr>
      <w:r w:rsidRPr="009A1C89">
        <w:t>Интерфейс должен быть интуитивно понятен для пользователя.</w:t>
      </w:r>
    </w:p>
    <w:p w14:paraId="4153D605" w14:textId="7AD06CDE" w:rsidR="009F0C54" w:rsidRPr="00337B55" w:rsidRDefault="00F43699" w:rsidP="009F0C54">
      <w:pPr>
        <w:pStyle w:val="a3"/>
      </w:pPr>
      <w:r>
        <w:t xml:space="preserve">Гость </w:t>
      </w:r>
      <w:r w:rsidR="000B0A11">
        <w:t xml:space="preserve">– </w:t>
      </w:r>
      <w:r w:rsidR="009F0C54" w:rsidRPr="009F0C54">
        <w:t>неав</w:t>
      </w:r>
      <w:r>
        <w:t>торизованный пользователь, который может просматривать</w:t>
      </w:r>
      <w:r w:rsidR="009F0C54" w:rsidRPr="009F0C54">
        <w:t xml:space="preserve"> </w:t>
      </w:r>
      <w:r w:rsidR="000B0A11">
        <w:t>темы и содержание лекций</w:t>
      </w:r>
      <w:r w:rsidR="009A1C89">
        <w:t>.</w:t>
      </w:r>
    </w:p>
    <w:p w14:paraId="48465FBF" w14:textId="0C9A6E1F" w:rsidR="009A1C89" w:rsidRDefault="009A1C89" w:rsidP="009F0C54">
      <w:pPr>
        <w:pStyle w:val="a3"/>
      </w:pPr>
      <w:r>
        <w:t>Ученик</w:t>
      </w:r>
      <w:r w:rsidR="009F0C54">
        <w:t xml:space="preserve"> может просматривать </w:t>
      </w:r>
      <w:r w:rsidR="000B0A11">
        <w:t>материал</w:t>
      </w:r>
      <w:r w:rsidRPr="009A1C89">
        <w:t xml:space="preserve"> лекций, проходить тесты с вопросами по </w:t>
      </w:r>
      <w:r w:rsidR="000B0A11">
        <w:t>теме</w:t>
      </w:r>
      <w:r w:rsidRPr="009A1C89">
        <w:t xml:space="preserve"> лекци</w:t>
      </w:r>
      <w:r w:rsidR="000B0A11">
        <w:t>и</w:t>
      </w:r>
      <w:r w:rsidRPr="009A1C89">
        <w:t xml:space="preserve"> и имеет доступ в личный кабинет.</w:t>
      </w:r>
    </w:p>
    <w:p w14:paraId="4ED40BBC" w14:textId="66925EB8" w:rsidR="009F0C54" w:rsidRDefault="009A1C89" w:rsidP="009A1C89">
      <w:pPr>
        <w:pStyle w:val="a3"/>
      </w:pPr>
      <w:r>
        <w:t>Преподаватель</w:t>
      </w:r>
      <w:r w:rsidR="009F0C54">
        <w:t xml:space="preserve"> может просматривать </w:t>
      </w:r>
      <w:r w:rsidR="000B0A11">
        <w:t>материал</w:t>
      </w:r>
      <w:r w:rsidRPr="009A1C89">
        <w:t xml:space="preserve"> лекций, просматривать результаты тестов, пройденных учениками, и имеет доступ в личный кабинет.</w:t>
      </w:r>
    </w:p>
    <w:p w14:paraId="37D313F9" w14:textId="77777777" w:rsidR="00AA6036" w:rsidRDefault="00AA6036" w:rsidP="00490FD8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37B207C8" w14:textId="4232240A" w:rsidR="00AA6036" w:rsidRDefault="004F3043" w:rsidP="00204C16">
      <w:pPr>
        <w:pStyle w:val="afd"/>
      </w:pPr>
      <w:r>
        <w:lastRenderedPageBreak/>
        <w:pict w14:anchorId="551FD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3pt;height:348.1pt">
            <v:imagedata r:id="rId8" o:title="Диаграмма без названия"/>
          </v:shape>
        </w:pict>
      </w:r>
    </w:p>
    <w:p w14:paraId="43E152B5" w14:textId="77777777" w:rsidR="00AA6036" w:rsidRDefault="00AA6036" w:rsidP="004E2AB4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362EB56F" w14:textId="77777777"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14:paraId="38F32855" w14:textId="5024BA6F" w:rsidR="00E0189A" w:rsidRDefault="00F43699" w:rsidP="00E0189A">
      <w:pPr>
        <w:pStyle w:val="a1"/>
      </w:pPr>
      <w:r>
        <w:t>ученик</w:t>
      </w:r>
      <w:r w:rsidR="00996718">
        <w:t xml:space="preserve"> входит в систему;</w:t>
      </w:r>
    </w:p>
    <w:p w14:paraId="635F29E1" w14:textId="77777777" w:rsidR="00E0189A" w:rsidRDefault="00996718" w:rsidP="00E0189A">
      <w:pPr>
        <w:pStyle w:val="a1"/>
      </w:pPr>
      <w:r>
        <w:t>просматривает лекцию по теме;</w:t>
      </w:r>
    </w:p>
    <w:p w14:paraId="54D6973F" w14:textId="77777777" w:rsidR="00E0189A" w:rsidRDefault="00D16CB6" w:rsidP="00E0189A">
      <w:pPr>
        <w:pStyle w:val="a1"/>
      </w:pPr>
      <w:r>
        <w:t>переходит на страницу с тестом по данной лекции;</w:t>
      </w:r>
    </w:p>
    <w:p w14:paraId="4775250D" w14:textId="77777777" w:rsidR="00E0189A" w:rsidRDefault="00D16CB6" w:rsidP="00E0189A">
      <w:pPr>
        <w:pStyle w:val="a1"/>
      </w:pPr>
      <w:r>
        <w:t>проходит тест</w:t>
      </w:r>
      <w:r w:rsidR="00E0189A">
        <w:t>,</w:t>
      </w:r>
      <w:r>
        <w:t xml:space="preserve"> выбирая варианты ответа;</w:t>
      </w:r>
    </w:p>
    <w:p w14:paraId="741B4367" w14:textId="6493A668" w:rsidR="00E0189A" w:rsidRDefault="00D16CB6" w:rsidP="00E0189A">
      <w:pPr>
        <w:pStyle w:val="a1"/>
      </w:pPr>
      <w:r>
        <w:t>по завершению теста результаты подсчитываются и определяется оценка</w:t>
      </w:r>
      <w:r w:rsidR="00B77F63">
        <w:t>;</w:t>
      </w:r>
    </w:p>
    <w:p w14:paraId="3C87586F" w14:textId="6E7088AF" w:rsidR="00F43699" w:rsidRDefault="00F43699" w:rsidP="00E0189A">
      <w:pPr>
        <w:pStyle w:val="a1"/>
      </w:pPr>
      <w:r>
        <w:t>преподаватель входит в систему</w:t>
      </w:r>
      <w:r w:rsidR="00B77F63">
        <w:t>;</w:t>
      </w:r>
    </w:p>
    <w:p w14:paraId="3AA077E4" w14:textId="2DE13543" w:rsidR="00F43699" w:rsidRDefault="00F43699" w:rsidP="00E0189A">
      <w:pPr>
        <w:pStyle w:val="a1"/>
      </w:pPr>
      <w:r>
        <w:t>просматривает результаты тестов учеников</w:t>
      </w:r>
      <w:r w:rsidR="00B77F63">
        <w:t>.</w:t>
      </w:r>
    </w:p>
    <w:p w14:paraId="54F5C4E5" w14:textId="77777777" w:rsidR="0097344F" w:rsidRDefault="0097344F" w:rsidP="0097344F">
      <w:pPr>
        <w:pStyle w:val="2"/>
      </w:pPr>
      <w:r>
        <w:lastRenderedPageBreak/>
        <w:t>Выбор состава программных и технических средств</w:t>
      </w:r>
    </w:p>
    <w:p w14:paraId="738F7668" w14:textId="5FF9A878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 xml:space="preserve">Windows 10 версии </w:t>
      </w:r>
      <w:r w:rsidR="002E0968">
        <w:t>1607</w:t>
      </w:r>
      <w:r w:rsidRPr="00312708">
        <w:t xml:space="preserve"> и новее, Windows 11).</w:t>
      </w:r>
    </w:p>
    <w:p w14:paraId="61BE5F3A" w14:textId="21572C17" w:rsidR="00FC398A" w:rsidRDefault="00FC398A" w:rsidP="00BA4020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 w:rsidR="00715B3A">
        <w:rPr>
          <w:lang w:val="en-US"/>
        </w:rPr>
        <w:t>MSSQL</w:t>
      </w:r>
      <w:r w:rsidRPr="00FC398A">
        <w:t xml:space="preserve"> </w:t>
      </w:r>
      <w:r w:rsidR="00F43699">
        <w:t>16</w:t>
      </w:r>
      <w:r>
        <w:t>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14:paraId="5F582031" w14:textId="3D09FD10" w:rsidR="00003CB1" w:rsidRPr="002A3445" w:rsidRDefault="00003CB1" w:rsidP="00003CB1">
      <w:pPr>
        <w:pStyle w:val="a3"/>
      </w:pPr>
      <w:r>
        <w:t>Клиентская</w:t>
      </w:r>
      <w:r w:rsidR="004420A6">
        <w:t xml:space="preserve"> часть</w:t>
      </w:r>
      <w:r>
        <w:t xml:space="preserve"> приложения</w:t>
      </w:r>
      <w:r w:rsidR="00FC398A">
        <w:t xml:space="preserve"> буд</w:t>
      </w:r>
      <w:r w:rsidR="004420A6">
        <w:t>е</w:t>
      </w:r>
      <w:r w:rsidR="00FC398A">
        <w:t>т разработан</w:t>
      </w:r>
      <w:r w:rsidR="004420A6">
        <w:t>а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="00715B3A">
        <w:t xml:space="preserve"> для клиентской части. </w:t>
      </w:r>
      <w:r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14:paraId="52D7D5C3" w14:textId="77777777" w:rsidR="002A3445" w:rsidRPr="00996D0D" w:rsidRDefault="002A3445" w:rsidP="00003CB1">
      <w:pPr>
        <w:pStyle w:val="a3"/>
      </w:pPr>
      <w:r w:rsidRPr="00996D0D">
        <w:t>Для функционирования системы на стороне сервера необходимы следующие программные и технические средства:</w:t>
      </w:r>
    </w:p>
    <w:p w14:paraId="3D306B23" w14:textId="2D8ABF0D" w:rsidR="002A3445" w:rsidRPr="00996D0D" w:rsidRDefault="002A3445" w:rsidP="002A3445">
      <w:pPr>
        <w:pStyle w:val="a1"/>
      </w:pPr>
      <w:r w:rsidRPr="00996D0D">
        <w:t xml:space="preserve">ОС </w:t>
      </w:r>
      <w:r w:rsidR="00F43699">
        <w:rPr>
          <w:lang w:val="en-US"/>
        </w:rPr>
        <w:t>Windows</w:t>
      </w:r>
      <w:r w:rsidR="002E0968" w:rsidRPr="002E0968">
        <w:t xml:space="preserve"> 10</w:t>
      </w:r>
      <w:r w:rsidR="00F43699" w:rsidRPr="00F43699">
        <w:t xml:space="preserve"> </w:t>
      </w:r>
      <w:r w:rsidR="002E0968">
        <w:t>версии 1607 и новее,</w:t>
      </w:r>
      <w:r w:rsidR="00F43699">
        <w:t xml:space="preserve"> </w:t>
      </w:r>
      <w:r w:rsidR="00F43699">
        <w:rPr>
          <w:lang w:val="en-US"/>
        </w:rPr>
        <w:t>Windows</w:t>
      </w:r>
      <w:r w:rsidR="002E0968">
        <w:t xml:space="preserve"> </w:t>
      </w:r>
      <w:r w:rsidR="002E0968" w:rsidRPr="002E0968">
        <w:t>1</w:t>
      </w:r>
      <w:r w:rsidR="002E0968">
        <w:t>1</w:t>
      </w:r>
      <w:r w:rsidR="001875CE" w:rsidRPr="001875CE">
        <w:t>;</w:t>
      </w:r>
    </w:p>
    <w:p w14:paraId="058AFAA1" w14:textId="057430C9" w:rsidR="002A3445" w:rsidRPr="00996D0D" w:rsidRDefault="002A3445" w:rsidP="002A3445">
      <w:pPr>
        <w:pStyle w:val="a1"/>
      </w:pPr>
      <w:r w:rsidRPr="00996D0D">
        <w:t xml:space="preserve">сервер БД: </w:t>
      </w:r>
      <w:r w:rsidR="00996D0D" w:rsidRPr="002E0968">
        <w:rPr>
          <w:lang w:val="en-US"/>
        </w:rPr>
        <w:t>MS</w:t>
      </w:r>
      <w:r w:rsidRPr="002E0968">
        <w:rPr>
          <w:lang w:val="en-US"/>
        </w:rPr>
        <w:t>SQL</w:t>
      </w:r>
      <w:r w:rsidRPr="002E0968">
        <w:t xml:space="preserve"> </w:t>
      </w:r>
      <w:r w:rsidR="00996D0D" w:rsidRPr="002E0968">
        <w:t xml:space="preserve">версии не ниже </w:t>
      </w:r>
      <w:r w:rsidR="002E0968" w:rsidRPr="002E0968">
        <w:t>16</w:t>
      </w:r>
      <w:r w:rsidRPr="002E0968">
        <w:t>.0</w:t>
      </w:r>
      <w:r w:rsidR="001875CE" w:rsidRPr="001875CE">
        <w:t>;</w:t>
      </w:r>
    </w:p>
    <w:p w14:paraId="3FBDAEF5" w14:textId="1036ECE7" w:rsidR="002A3445" w:rsidRPr="00996D0D" w:rsidRDefault="002A3445" w:rsidP="002A3445">
      <w:pPr>
        <w:pStyle w:val="a1"/>
      </w:pPr>
      <w:r w:rsidRPr="00996D0D">
        <w:t>процессор частотой 2 ГГц</w:t>
      </w:r>
      <w:r w:rsidR="001875CE">
        <w:rPr>
          <w:lang w:val="en-US"/>
        </w:rPr>
        <w:t>;</w:t>
      </w:r>
    </w:p>
    <w:p w14:paraId="6AEDB6E2" w14:textId="5C884F0B" w:rsidR="007F4D89" w:rsidRPr="00996D0D" w:rsidRDefault="002A3445" w:rsidP="00FD32B8">
      <w:pPr>
        <w:pStyle w:val="a1"/>
      </w:pPr>
      <w:r w:rsidRPr="00996D0D">
        <w:t>свободная оперативная память 4 ГБ</w:t>
      </w:r>
      <w:r w:rsidR="001875CE">
        <w:rPr>
          <w:lang w:val="en-US"/>
        </w:rPr>
        <w:t>;</w:t>
      </w:r>
    </w:p>
    <w:p w14:paraId="3C8DD9B0" w14:textId="542D98CB" w:rsidR="00454AB0" w:rsidRPr="00996D0D" w:rsidRDefault="00454AB0" w:rsidP="00FD32B8">
      <w:pPr>
        <w:pStyle w:val="a1"/>
      </w:pPr>
      <w:r w:rsidRPr="00996D0D">
        <w:t>сво</w:t>
      </w:r>
      <w:r w:rsidR="002E0968">
        <w:t>бодное место на диске не менее 2</w:t>
      </w:r>
      <w:r w:rsidRPr="00996D0D">
        <w:t xml:space="preserve"> ГБ</w:t>
      </w:r>
      <w:r w:rsidR="001875CE" w:rsidRPr="001875CE">
        <w:t>;</w:t>
      </w:r>
    </w:p>
    <w:p w14:paraId="28E509D5" w14:textId="778EBA17" w:rsidR="003A60F5" w:rsidRPr="00996D0D" w:rsidRDefault="003A60F5" w:rsidP="003A60F5">
      <w:pPr>
        <w:pStyle w:val="a1"/>
      </w:pPr>
      <w:r w:rsidRPr="00996D0D">
        <w:t xml:space="preserve">ПО для конфигурирования, управления и администрирования сервера БД: </w:t>
      </w:r>
      <w:r w:rsidR="00CB3A1B">
        <w:rPr>
          <w:lang w:val="en-US"/>
        </w:rPr>
        <w:t>SQL</w:t>
      </w:r>
      <w:r w:rsidR="00CB3A1B" w:rsidRPr="00CB3A1B">
        <w:t xml:space="preserve"> </w:t>
      </w:r>
      <w:r w:rsidR="00CB3A1B">
        <w:rPr>
          <w:lang w:val="en-US"/>
        </w:rPr>
        <w:t>Server</w:t>
      </w:r>
      <w:r w:rsidR="00CB3A1B" w:rsidRPr="00CB3A1B">
        <w:t xml:space="preserve"> </w:t>
      </w:r>
      <w:r w:rsidR="00CB3A1B">
        <w:rPr>
          <w:lang w:val="en-US"/>
        </w:rPr>
        <w:t>Management</w:t>
      </w:r>
      <w:r w:rsidR="00CB3A1B" w:rsidRPr="00CB3A1B">
        <w:t xml:space="preserve"> </w:t>
      </w:r>
      <w:r w:rsidR="00CB3A1B">
        <w:rPr>
          <w:lang w:val="en-US"/>
        </w:rPr>
        <w:t>Studio</w:t>
      </w:r>
      <w:r w:rsidR="00CB3A1B" w:rsidRPr="00CB3A1B">
        <w:t xml:space="preserve"> 20</w:t>
      </w:r>
      <w:r w:rsidRPr="00996D0D">
        <w:t>.</w:t>
      </w:r>
    </w:p>
    <w:p w14:paraId="75B7027F" w14:textId="77777777" w:rsidR="00490FD8" w:rsidRDefault="00490FD8" w:rsidP="00490FD8">
      <w:pPr>
        <w:pStyle w:val="a3"/>
      </w:pPr>
      <w:r>
        <w:t xml:space="preserve">Для функционирования системы на стороне </w:t>
      </w:r>
      <w:r w:rsidR="00EA61E8">
        <w:t>клиента</w:t>
      </w:r>
      <w:r>
        <w:t xml:space="preserve"> необходимы следующие программные и технические средства:</w:t>
      </w:r>
    </w:p>
    <w:p w14:paraId="08E7C557" w14:textId="3B00022D" w:rsidR="00490FD8" w:rsidRPr="00F43699" w:rsidRDefault="00490FD8" w:rsidP="00490FD8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 w:rsidR="00715B3A">
        <w:t>10 и выше;</w:t>
      </w:r>
    </w:p>
    <w:p w14:paraId="0A603C63" w14:textId="78F4D2D8" w:rsidR="00F43699" w:rsidRPr="002E0968" w:rsidRDefault="00F43699" w:rsidP="00490FD8">
      <w:pPr>
        <w:pStyle w:val="a1"/>
        <w:rPr>
          <w:lang w:val="en-US"/>
        </w:rPr>
      </w:pPr>
      <w:r w:rsidRPr="002E0968">
        <w:rPr>
          <w:lang w:val="en-US"/>
        </w:rPr>
        <w:t>.NET</w:t>
      </w:r>
      <w:r w:rsidRPr="002E0968">
        <w:t xml:space="preserve"> 8.0;</w:t>
      </w:r>
    </w:p>
    <w:p w14:paraId="3E8A502E" w14:textId="77777777" w:rsidR="00490FD8" w:rsidRPr="00715B3A" w:rsidRDefault="00715B3A" w:rsidP="00490FD8">
      <w:pPr>
        <w:pStyle w:val="a1"/>
      </w:pPr>
      <w:r>
        <w:t>процессор частотой 1</w:t>
      </w:r>
      <w:r w:rsidR="00490FD8">
        <w:t xml:space="preserve"> ГГц</w:t>
      </w:r>
      <w:r w:rsidRPr="00715B3A">
        <w:t xml:space="preserve"> </w:t>
      </w:r>
      <w:r>
        <w:t>или более производительный;</w:t>
      </w:r>
    </w:p>
    <w:p w14:paraId="5B32C9AE" w14:textId="77777777" w:rsidR="00697A27" w:rsidRDefault="00697A27" w:rsidP="00490FD8">
      <w:pPr>
        <w:pStyle w:val="a1"/>
        <w:rPr>
          <w:lang w:val="en-US"/>
        </w:rPr>
      </w:pPr>
      <w:r>
        <w:t>свободная оперативная память 4 ГБ</w:t>
      </w:r>
      <w:r w:rsidR="00715B3A">
        <w:t>;</w:t>
      </w:r>
    </w:p>
    <w:p w14:paraId="466FF14D" w14:textId="174680B5" w:rsidR="00697A27" w:rsidRDefault="00697A27" w:rsidP="00490FD8">
      <w:pPr>
        <w:pStyle w:val="a1"/>
      </w:pPr>
      <w:r>
        <w:t>свободное место на диске не менее 500 МБ.</w:t>
      </w:r>
    </w:p>
    <w:p w14:paraId="0C29F72E" w14:textId="281C5C53" w:rsidR="005234A2" w:rsidRPr="008D7ACC" w:rsidRDefault="008D7ACC" w:rsidP="008D7ACC">
      <w:pPr>
        <w:pStyle w:val="1"/>
      </w:pPr>
      <w:r>
        <w:lastRenderedPageBreak/>
        <w:t>Проектирование программного обеспечения</w:t>
      </w:r>
    </w:p>
    <w:p w14:paraId="45BD5CE0" w14:textId="20E08DE3" w:rsidR="005234A2" w:rsidRDefault="008D7ACC" w:rsidP="008D7ACC">
      <w:pPr>
        <w:pStyle w:val="2"/>
      </w:pPr>
      <w:r>
        <w:t>Проектирование интерфейса пользователя</w:t>
      </w:r>
    </w:p>
    <w:p w14:paraId="4D80A256" w14:textId="17EE660F" w:rsidR="008D7ACC" w:rsidRPr="00BA0DBC" w:rsidRDefault="00CD2541" w:rsidP="00A02BE3">
      <w:pPr>
        <w:pStyle w:val="a1"/>
        <w:numPr>
          <w:ilvl w:val="0"/>
          <w:numId w:val="0"/>
        </w:numPr>
        <w:ind w:firstLine="708"/>
      </w:pPr>
      <w:r>
        <w:t xml:space="preserve">В процессе проектирования приложения разработаны </w:t>
      </w:r>
      <w:r w:rsidR="00BA0DBC">
        <w:t>мокапы</w:t>
      </w:r>
      <w:r w:rsidR="00A02BE3" w:rsidRPr="00A02BE3">
        <w:t xml:space="preserve"> </w:t>
      </w:r>
      <w:r w:rsidR="00A02BE3">
        <w:t xml:space="preserve">в графическом редакторе </w:t>
      </w:r>
      <w:r w:rsidR="00A02BE3">
        <w:rPr>
          <w:lang w:val="en-US"/>
        </w:rPr>
        <w:t>Figma</w:t>
      </w:r>
      <w:r w:rsidR="00BA0DBC">
        <w:t>. Эти визуальные представления позволяют наглядно увидеть структуру приложения его структуру и функциональность.</w:t>
      </w:r>
    </w:p>
    <w:p w14:paraId="25F1E07A" w14:textId="02DC1965" w:rsidR="00BA0DBC" w:rsidRPr="00A02BE3" w:rsidRDefault="00BA0DBC" w:rsidP="00A02BE3">
      <w:pPr>
        <w:pStyle w:val="a1"/>
        <w:numPr>
          <w:ilvl w:val="0"/>
          <w:numId w:val="0"/>
        </w:numPr>
        <w:ind w:firstLine="708"/>
      </w:pPr>
      <w:r>
        <w:t>Главное меню представлено в виде мокапа на рисунке 2.</w:t>
      </w:r>
    </w:p>
    <w:p w14:paraId="7807B028" w14:textId="77777777" w:rsidR="008D7ACC" w:rsidRDefault="008D7ACC" w:rsidP="00CD2541">
      <w:pPr>
        <w:pStyle w:val="afd"/>
      </w:pPr>
      <w:r w:rsidRPr="005234A2">
        <w:rPr>
          <w:lang w:eastAsia="ru-RU"/>
        </w:rPr>
        <w:drawing>
          <wp:inline distT="0" distB="0" distL="0" distR="0" wp14:anchorId="0B3CA8A4" wp14:editId="0B85BFA2">
            <wp:extent cx="5939790" cy="3275635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576" cy="32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BE8B" w14:textId="5640287A" w:rsidR="00A02BE3" w:rsidRDefault="00CD2541" w:rsidP="00A02BE3">
      <w:pPr>
        <w:pStyle w:val="afe"/>
      </w:pPr>
      <w:r>
        <w:t xml:space="preserve">Рисунок 2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A33793">
        <w:t xml:space="preserve"> окна</w:t>
      </w:r>
      <w:r w:rsidR="00A02BE3">
        <w:t xml:space="preserve"> «Главное меню»</w:t>
      </w:r>
    </w:p>
    <w:p w14:paraId="5D5D54C9" w14:textId="6ADEF963" w:rsidR="004F3043" w:rsidRDefault="004F3043" w:rsidP="00BA0DBC">
      <w:pPr>
        <w:pStyle w:val="a3"/>
      </w:pPr>
      <w:r w:rsidRPr="004F3043">
        <w:t xml:space="preserve">Для входа в систему пользователю предназначена страница авторизации, представленная в виде </w:t>
      </w:r>
      <w:proofErr w:type="spellStart"/>
      <w:r w:rsidRPr="004F3043">
        <w:t>мокапа</w:t>
      </w:r>
      <w:proofErr w:type="spellEnd"/>
      <w:r w:rsidRPr="004F3043">
        <w:t xml:space="preserve"> на рисунке 3. Она содержит стандартные поля для ввода логина и пароля, а также кнопку выполнения </w:t>
      </w:r>
      <w:proofErr w:type="gramStart"/>
      <w:r w:rsidRPr="004F3043">
        <w:t>входа</w:t>
      </w:r>
      <w:r>
        <w:t xml:space="preserve"> </w:t>
      </w:r>
      <w:r w:rsidRPr="004F3043">
        <w:t>.</w:t>
      </w:r>
      <w:proofErr w:type="gramEnd"/>
      <w:r w:rsidRPr="004F3043">
        <w:t xml:space="preserve"> Интерфейс выполнен в минималистичном стиле, фокусирующем внимание на основной задаче — аутентификации.</w:t>
      </w:r>
    </w:p>
    <w:p w14:paraId="63B2C47E" w14:textId="5C2906EA" w:rsidR="004F3043" w:rsidRDefault="004F3043" w:rsidP="00BA0DBC">
      <w:pPr>
        <w:pStyle w:val="a3"/>
      </w:pPr>
    </w:p>
    <w:p w14:paraId="2CFB237D" w14:textId="77777777" w:rsidR="004F3043" w:rsidRPr="00BA0DBC" w:rsidRDefault="004F3043" w:rsidP="00BA0DBC">
      <w:pPr>
        <w:pStyle w:val="a3"/>
      </w:pPr>
    </w:p>
    <w:p w14:paraId="697A1320" w14:textId="0B2AA9F2" w:rsidR="008D7ACC" w:rsidRPr="00454AB0" w:rsidRDefault="008D7ACC" w:rsidP="00CD2541">
      <w:pPr>
        <w:pStyle w:val="afd"/>
      </w:pPr>
      <w:r>
        <w:rPr>
          <w:lang w:eastAsia="ru-RU"/>
        </w:rPr>
        <w:lastRenderedPageBreak/>
        <w:drawing>
          <wp:inline distT="0" distB="0" distL="0" distR="0" wp14:anchorId="070B754C" wp14:editId="0CEDDFA2">
            <wp:extent cx="4023360" cy="2074866"/>
            <wp:effectExtent l="0" t="0" r="0" b="1905"/>
            <wp:docPr id="2" name="Рисунок 2" descr="Grou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oup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74" cy="213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EF84" w14:textId="74591300" w:rsidR="008D7ACC" w:rsidRDefault="00CD2541" w:rsidP="00CD2541">
      <w:pPr>
        <w:pStyle w:val="afe"/>
      </w:pPr>
      <w:r>
        <w:t xml:space="preserve">Рисунок 3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BA0DBC">
        <w:t xml:space="preserve"> окна </w:t>
      </w:r>
      <w:r w:rsidR="00A02BE3">
        <w:t>«Авторизация»</w:t>
      </w:r>
    </w:p>
    <w:p w14:paraId="53AAD583" w14:textId="020B873B" w:rsidR="00BA0DBC" w:rsidRPr="00BA0DBC" w:rsidRDefault="00BA0DBC" w:rsidP="00BA0DBC">
      <w:pPr>
        <w:pStyle w:val="a3"/>
      </w:pPr>
      <w:r>
        <w:t>Личный кабинет представлен в виде мокапа на рисунке 4.</w:t>
      </w:r>
    </w:p>
    <w:p w14:paraId="00954397" w14:textId="5282FCF6" w:rsidR="008D7ACC" w:rsidRDefault="00CD2541" w:rsidP="00CD2541">
      <w:pPr>
        <w:pStyle w:val="afd"/>
      </w:pPr>
      <w:r w:rsidRPr="00CD2541">
        <w:rPr>
          <w:lang w:eastAsia="ru-RU"/>
        </w:rPr>
        <w:drawing>
          <wp:inline distT="0" distB="0" distL="0" distR="0" wp14:anchorId="41DE5552" wp14:editId="75E6900B">
            <wp:extent cx="4590255" cy="3287947"/>
            <wp:effectExtent l="0" t="0" r="1270" b="8255"/>
            <wp:docPr id="3" name="Рисунок 3" descr="Grou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oup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33" cy="33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208D" w14:textId="38B529A4" w:rsidR="00A02BE3" w:rsidRDefault="00CD2541" w:rsidP="00A02BE3">
      <w:pPr>
        <w:pStyle w:val="afe"/>
      </w:pPr>
      <w:r>
        <w:t xml:space="preserve">Рисунок 4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BA0DBC">
        <w:t xml:space="preserve"> окна </w:t>
      </w:r>
      <w:r w:rsidR="00A02BE3">
        <w:t>«Личный кабинет»</w:t>
      </w:r>
    </w:p>
    <w:p w14:paraId="0C98628F" w14:textId="77777777" w:rsidR="00A3304F" w:rsidRDefault="009A0FD0" w:rsidP="009A0FD0">
      <w:pPr>
        <w:pStyle w:val="a3"/>
      </w:pPr>
      <w:r>
        <w:t>При работе использована бесплатная иконка</w:t>
      </w:r>
      <w:r w:rsidR="00A3304F">
        <w:t xml:space="preserve"> для приложения, представленная на рисунке 5.</w:t>
      </w:r>
    </w:p>
    <w:p w14:paraId="114C03BB" w14:textId="0B9447DB" w:rsidR="009A0FD0" w:rsidRDefault="004F3043" w:rsidP="00A3304F">
      <w:pPr>
        <w:pStyle w:val="afd"/>
      </w:pPr>
      <w:r>
        <w:lastRenderedPageBreak/>
        <w:pict w14:anchorId="3F65D797">
          <v:shape id="_x0000_i1026" type="#_x0000_t75" style="width:242.7pt;height:228.6pt">
            <v:imagedata r:id="rId12" o:title="magazine-icon-png-61-e1610285989836"/>
          </v:shape>
        </w:pict>
      </w:r>
    </w:p>
    <w:p w14:paraId="39CD65BB" w14:textId="028603C5" w:rsidR="00A3304F" w:rsidRPr="00A3304F" w:rsidRDefault="00A3304F" w:rsidP="00A3304F">
      <w:pPr>
        <w:pStyle w:val="afe"/>
      </w:pPr>
      <w:r>
        <w:t>Рисунок 5 – Иконка, выбранная для приложения</w:t>
      </w:r>
    </w:p>
    <w:p w14:paraId="6488C591" w14:textId="09F9325B" w:rsidR="008D7ACC" w:rsidRDefault="008D7ACC" w:rsidP="008D7ACC">
      <w:pPr>
        <w:pStyle w:val="2"/>
      </w:pPr>
      <w:r>
        <w:t>Разработка архитектуры программного обеспечения</w:t>
      </w:r>
    </w:p>
    <w:p w14:paraId="5256DDCE" w14:textId="77777777" w:rsidR="00A02BE3" w:rsidRDefault="00783A83" w:rsidP="008D7ACC">
      <w:pPr>
        <w:pStyle w:val="a3"/>
      </w:pPr>
      <w:r w:rsidRPr="00783A83">
        <w:t>В ходе разработки архитектуры ПО создан важный инструмент визуализации — диаграмма развертывания. Эта диаграмма иллюстрирует взаимодействие сущностей в систе</w:t>
      </w:r>
      <w:r w:rsidR="00A02BE3">
        <w:t>ме БД и клиентского приложения.</w:t>
      </w:r>
    </w:p>
    <w:p w14:paraId="50CA26A6" w14:textId="7EDDCE86" w:rsidR="00A02BE3" w:rsidRDefault="00783A83" w:rsidP="008D7ACC">
      <w:pPr>
        <w:pStyle w:val="a3"/>
      </w:pPr>
      <w:r w:rsidRPr="00783A83">
        <w:t>Диаграмма разверт</w:t>
      </w:r>
      <w:r w:rsidR="00A3304F">
        <w:t>ывания представлена на рисунке 6</w:t>
      </w:r>
      <w:r w:rsidRPr="00783A83">
        <w:t xml:space="preserve"> и </w:t>
      </w:r>
      <w:r w:rsidR="00A33793">
        <w:t>от</w:t>
      </w:r>
      <w:r w:rsidRPr="00783A83">
        <w:t>ображает физическую конфигурацию системы.</w:t>
      </w:r>
    </w:p>
    <w:p w14:paraId="7001F979" w14:textId="23539726" w:rsidR="008D7ACC" w:rsidRDefault="004F3043" w:rsidP="00A02BE3">
      <w:pPr>
        <w:pStyle w:val="afd"/>
      </w:pPr>
      <w:r>
        <w:pict w14:anchorId="0CCBE675">
          <v:shape id="_x0000_i1027" type="#_x0000_t75" style="width:467.65pt;height:152.15pt">
            <v:imagedata r:id="rId13" o:title="uml"/>
          </v:shape>
        </w:pict>
      </w:r>
    </w:p>
    <w:p w14:paraId="72E6CAED" w14:textId="6F05CF43" w:rsidR="00A02BE3" w:rsidRPr="00A02BE3" w:rsidRDefault="00A3304F" w:rsidP="00A02BE3">
      <w:pPr>
        <w:pStyle w:val="afe"/>
      </w:pPr>
      <w:r>
        <w:t>Рисунок 6</w:t>
      </w:r>
      <w:r w:rsidR="00A02BE3">
        <w:t xml:space="preserve"> – Диаграмма развертывания</w:t>
      </w:r>
    </w:p>
    <w:p w14:paraId="20588311" w14:textId="79ADBA80" w:rsidR="008D7ACC" w:rsidRDefault="008D7ACC" w:rsidP="008D7ACC">
      <w:pPr>
        <w:pStyle w:val="2"/>
      </w:pPr>
      <w:r>
        <w:lastRenderedPageBreak/>
        <w:t>Проектирование базы данных</w:t>
      </w:r>
    </w:p>
    <w:p w14:paraId="71CC3C78" w14:textId="250D0128" w:rsidR="00A3304F" w:rsidRDefault="008D7ACC" w:rsidP="008D7ACC">
      <w:pPr>
        <w:pStyle w:val="a3"/>
      </w:pPr>
      <w:r>
        <w:t xml:space="preserve">Для обеспечения эффективного хранения и управления данными, необходимо разработать БД, охватывающую информацию о </w:t>
      </w:r>
      <w:r w:rsidR="00176747" w:rsidRPr="00176747">
        <w:t>пользователях</w:t>
      </w:r>
      <w:r w:rsidRPr="00176747">
        <w:t xml:space="preserve">, </w:t>
      </w:r>
      <w:r w:rsidR="00176747">
        <w:t>задачах</w:t>
      </w:r>
      <w:r>
        <w:t xml:space="preserve"> и их связанных сущностях. В рамках процесса проектирования БД</w:t>
      </w:r>
      <w:r w:rsidR="00777635">
        <w:t xml:space="preserve"> разработана физическая модель, представленная на рисунке </w:t>
      </w:r>
      <w:r w:rsidR="00A3304F">
        <w:t>7.</w:t>
      </w:r>
    </w:p>
    <w:p w14:paraId="4DD273BE" w14:textId="237FE5B4" w:rsidR="00115648" w:rsidRDefault="004F3043" w:rsidP="00E16B64">
      <w:pPr>
        <w:pStyle w:val="afd"/>
      </w:pPr>
      <w:r>
        <w:pict w14:anchorId="2D5A81A2">
          <v:shape id="_x0000_i1028" type="#_x0000_t75" style="width:467.65pt;height:490.65pt">
            <v:imagedata r:id="rId14" o:title="Диаграмма без названия"/>
          </v:shape>
        </w:pict>
      </w:r>
    </w:p>
    <w:p w14:paraId="0E4629F0" w14:textId="071E54EC" w:rsidR="00115648" w:rsidRDefault="00115648" w:rsidP="00115648">
      <w:pPr>
        <w:pStyle w:val="afe"/>
      </w:pPr>
      <w:r w:rsidRPr="00115648">
        <w:t xml:space="preserve">Рисунок </w:t>
      </w:r>
      <w:r w:rsidR="00A3304F">
        <w:t>7</w:t>
      </w:r>
      <w:r w:rsidRPr="00115648">
        <w:t xml:space="preserve"> – Физическая модель БД</w:t>
      </w:r>
    </w:p>
    <w:p w14:paraId="77765B99" w14:textId="26868FFE" w:rsidR="00CD2541" w:rsidRDefault="00A3304F" w:rsidP="00CD2541">
      <w:pPr>
        <w:pStyle w:val="1"/>
      </w:pPr>
      <w:r>
        <w:lastRenderedPageBreak/>
        <w:t>Р</w:t>
      </w:r>
      <w:r w:rsidR="00CD2541">
        <w:t>а</w:t>
      </w:r>
      <w:r w:rsidR="009A0FD0">
        <w:t>зработка и интеграция модулей программного обеспечения</w:t>
      </w:r>
    </w:p>
    <w:p w14:paraId="5D779E8B" w14:textId="6BBE8BC8" w:rsidR="00AF58B2" w:rsidRDefault="00AF58B2" w:rsidP="00AF58B2">
      <w:pPr>
        <w:pStyle w:val="2"/>
      </w:pPr>
      <w:r>
        <w:t>Разработка программных модулей</w:t>
      </w:r>
    </w:p>
    <w:p w14:paraId="1C38CE4E" w14:textId="2C045FD7" w:rsidR="000D5455" w:rsidRPr="004F3043" w:rsidRDefault="000D5455" w:rsidP="000D5455">
      <w:pPr>
        <w:pStyle w:val="a3"/>
      </w:pPr>
      <w:r>
        <w:t xml:space="preserve">В ходе проектирования разработаны БД в </w:t>
      </w:r>
      <w:r w:rsidRPr="000D5455">
        <w:rPr>
          <w:lang w:val="en-US"/>
        </w:rPr>
        <w:t>Microsoft</w:t>
      </w:r>
      <w:r w:rsidRPr="000D5455">
        <w:t xml:space="preserve"> </w:t>
      </w:r>
      <w:r w:rsidRPr="000D5455">
        <w:rPr>
          <w:lang w:val="en-US"/>
        </w:rPr>
        <w:t>SQL</w:t>
      </w:r>
      <w:r w:rsidRPr="000D5455">
        <w:t xml:space="preserve"> </w:t>
      </w:r>
      <w:r w:rsidRPr="000D5455">
        <w:rPr>
          <w:lang w:val="en-US"/>
        </w:rPr>
        <w:t>Server</w:t>
      </w:r>
      <w:r w:rsidRPr="00C109A9">
        <w:t>,</w:t>
      </w:r>
      <w:r>
        <w:t xml:space="preserve"> </w:t>
      </w:r>
      <w:r w:rsidRPr="00B30BA5">
        <w:t xml:space="preserve">оконное приложение </w:t>
      </w:r>
      <w:r w:rsidRPr="00B30BA5">
        <w:rPr>
          <w:lang w:val="en-US"/>
        </w:rPr>
        <w:t>WPF</w:t>
      </w:r>
      <w:r w:rsidRPr="00B30BA5">
        <w:t xml:space="preserve"> на </w:t>
      </w:r>
      <w:r w:rsidRPr="00B30BA5">
        <w:rPr>
          <w:lang w:val="en-US"/>
        </w:rPr>
        <w:t>C</w:t>
      </w:r>
      <w:r w:rsidRPr="00B30BA5">
        <w:t xml:space="preserve"># в </w:t>
      </w:r>
      <w:r w:rsidRPr="00B30BA5">
        <w:rPr>
          <w:lang w:val="en-US"/>
        </w:rPr>
        <w:t>Visual</w:t>
      </w:r>
      <w:r w:rsidRPr="00B30BA5">
        <w:t xml:space="preserve"> </w:t>
      </w:r>
      <w:r w:rsidRPr="00B30BA5">
        <w:rPr>
          <w:lang w:val="en-US"/>
        </w:rPr>
        <w:t>Studio</w:t>
      </w:r>
      <w:r w:rsidRPr="00B30BA5">
        <w:t xml:space="preserve"> 2022</w:t>
      </w:r>
      <w:r w:rsidRPr="002F1157">
        <w:t>.</w:t>
      </w:r>
    </w:p>
    <w:p w14:paraId="50FA17CD" w14:textId="77777777" w:rsidR="00286400" w:rsidRDefault="00286400" w:rsidP="00286400">
      <w:pPr>
        <w:pStyle w:val="a3"/>
      </w:pPr>
      <w:r>
        <w:t xml:space="preserve">БД спроектирована с учетом нормализации до третьей нормальной формы, что минимизирует избыточность данных и обеспечивает целостность информации. </w:t>
      </w:r>
    </w:p>
    <w:p w14:paraId="28CF8BCD" w14:textId="7EFFF5CA" w:rsidR="00286400" w:rsidRDefault="00286400" w:rsidP="000D5455">
      <w:pPr>
        <w:pStyle w:val="a3"/>
      </w:pPr>
      <w:r>
        <w:t>Взаимодействие приложения с сервером осуществляется</w:t>
      </w:r>
      <w:r w:rsidRPr="00286400">
        <w:t xml:space="preserve"> </w:t>
      </w:r>
      <w:r>
        <w:t xml:space="preserve">с использованием библиотеки </w:t>
      </w:r>
      <w:r>
        <w:rPr>
          <w:lang w:val="en-US"/>
        </w:rPr>
        <w:t>Entity</w:t>
      </w:r>
      <w:r w:rsidRPr="00210193">
        <w:t xml:space="preserve"> </w:t>
      </w:r>
      <w:r>
        <w:rPr>
          <w:lang w:val="en-US"/>
        </w:rPr>
        <w:t>Framework</w:t>
      </w:r>
      <w:r w:rsidRPr="00210193">
        <w:t xml:space="preserve"> </w:t>
      </w:r>
      <w:r>
        <w:rPr>
          <w:lang w:val="en-US"/>
        </w:rPr>
        <w:t>Core</w:t>
      </w:r>
      <w:r w:rsidRPr="00354C83">
        <w:t>.</w:t>
      </w:r>
      <w:r>
        <w:t xml:space="preserve"> С помощью данной библиотеки реализованы модели и контекст БД. </w:t>
      </w:r>
      <w:r w:rsidR="00220C5E">
        <w:t>Код метода добавления вариантов ответа на тест представлен листингом 1.</w:t>
      </w:r>
    </w:p>
    <w:p w14:paraId="7F16AE93" w14:textId="574751E2" w:rsidR="00220C5E" w:rsidRPr="005D44A3" w:rsidRDefault="00220C5E" w:rsidP="00220C5E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1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proofErr w:type="spellStart"/>
      <w:r w:rsidRPr="00220C5E">
        <w:rPr>
          <w:lang w:val="en-US"/>
        </w:rPr>
        <w:t>AddTestResults</w:t>
      </w:r>
      <w:proofErr w:type="spellEnd"/>
    </w:p>
    <w:p w14:paraId="7FCC9463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public async Task </w:t>
      </w:r>
      <w:proofErr w:type="spellStart"/>
      <w:proofErr w:type="gramStart"/>
      <w:r w:rsidRPr="00220C5E">
        <w:rPr>
          <w:lang w:val="en-US"/>
        </w:rPr>
        <w:t>AddTestResults</w:t>
      </w:r>
      <w:proofErr w:type="spellEnd"/>
      <w:r w:rsidRPr="00220C5E">
        <w:rPr>
          <w:lang w:val="en-US"/>
        </w:rPr>
        <w:t>(</w:t>
      </w:r>
      <w:proofErr w:type="gramEnd"/>
      <w:r w:rsidRPr="00220C5E">
        <w:rPr>
          <w:lang w:val="en-US"/>
        </w:rPr>
        <w:t>List&lt;</w:t>
      </w:r>
      <w:proofErr w:type="spellStart"/>
      <w:r w:rsidRPr="00220C5E">
        <w:rPr>
          <w:lang w:val="en-US"/>
        </w:rPr>
        <w:t>QuestionsResult</w:t>
      </w:r>
      <w:proofErr w:type="spellEnd"/>
      <w:r w:rsidRPr="00220C5E">
        <w:rPr>
          <w:lang w:val="en-US"/>
        </w:rPr>
        <w:t xml:space="preserve">&gt; </w:t>
      </w:r>
      <w:proofErr w:type="spellStart"/>
      <w:r w:rsidRPr="00220C5E">
        <w:rPr>
          <w:lang w:val="en-US"/>
        </w:rPr>
        <w:t>questionsResults</w:t>
      </w:r>
      <w:proofErr w:type="spellEnd"/>
      <w:r w:rsidRPr="00220C5E">
        <w:rPr>
          <w:lang w:val="en-US"/>
        </w:rPr>
        <w:t>)</w:t>
      </w:r>
    </w:p>
    <w:p w14:paraId="6665A927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{</w:t>
      </w:r>
    </w:p>
    <w:p w14:paraId="65171B80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foreach (var result in </w:t>
      </w:r>
      <w:proofErr w:type="spellStart"/>
      <w:r w:rsidRPr="00220C5E">
        <w:rPr>
          <w:lang w:val="en-US"/>
        </w:rPr>
        <w:t>questionsResults</w:t>
      </w:r>
      <w:proofErr w:type="spellEnd"/>
      <w:r w:rsidRPr="00220C5E">
        <w:rPr>
          <w:lang w:val="en-US"/>
        </w:rPr>
        <w:t>)</w:t>
      </w:r>
    </w:p>
    <w:p w14:paraId="4286F1A4" w14:textId="77777777" w:rsidR="00220C5E" w:rsidRDefault="00220C5E" w:rsidP="00220C5E">
      <w:pPr>
        <w:pStyle w:val="aff0"/>
      </w:pPr>
      <w:r w:rsidRPr="00220C5E">
        <w:rPr>
          <w:lang w:val="en-US"/>
        </w:rPr>
        <w:t xml:space="preserve">            </w:t>
      </w:r>
      <w:r>
        <w:t>{</w:t>
      </w:r>
    </w:p>
    <w:p w14:paraId="4DF0E8E2" w14:textId="77777777" w:rsidR="00220C5E" w:rsidRDefault="00220C5E" w:rsidP="00220C5E">
      <w:pPr>
        <w:pStyle w:val="aff0"/>
      </w:pPr>
      <w:r>
        <w:t xml:space="preserve">                // Проверяем, существует ли уже запись с таким </w:t>
      </w:r>
      <w:proofErr w:type="spellStart"/>
      <w:r>
        <w:t>QuestionId</w:t>
      </w:r>
      <w:proofErr w:type="spellEnd"/>
      <w:r>
        <w:t xml:space="preserve"> и </w:t>
      </w:r>
      <w:proofErr w:type="spellStart"/>
      <w:r>
        <w:t>UserId</w:t>
      </w:r>
      <w:proofErr w:type="spellEnd"/>
    </w:p>
    <w:p w14:paraId="2E230ACE" w14:textId="77777777" w:rsidR="00220C5E" w:rsidRPr="00220C5E" w:rsidRDefault="00220C5E" w:rsidP="00220C5E">
      <w:pPr>
        <w:pStyle w:val="aff0"/>
        <w:rPr>
          <w:lang w:val="en-US"/>
        </w:rPr>
      </w:pPr>
      <w:r>
        <w:t xml:space="preserve">                </w:t>
      </w:r>
      <w:r w:rsidRPr="00220C5E">
        <w:rPr>
          <w:lang w:val="en-US"/>
        </w:rPr>
        <w:t xml:space="preserve">var </w:t>
      </w:r>
      <w:proofErr w:type="spellStart"/>
      <w:r w:rsidRPr="00220C5E">
        <w:rPr>
          <w:lang w:val="en-US"/>
        </w:rPr>
        <w:t>existingResult</w:t>
      </w:r>
      <w:proofErr w:type="spellEnd"/>
      <w:r w:rsidRPr="00220C5E">
        <w:rPr>
          <w:lang w:val="en-US"/>
        </w:rPr>
        <w:t xml:space="preserve"> = await _</w:t>
      </w:r>
      <w:proofErr w:type="spellStart"/>
      <w:proofErr w:type="gramStart"/>
      <w:r w:rsidRPr="00220C5E">
        <w:rPr>
          <w:lang w:val="en-US"/>
        </w:rPr>
        <w:t>context.QuestionsResults</w:t>
      </w:r>
      <w:proofErr w:type="spellEnd"/>
      <w:proofErr w:type="gramEnd"/>
    </w:p>
    <w:p w14:paraId="11625F79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 </w:t>
      </w:r>
      <w:proofErr w:type="gramStart"/>
      <w:r w:rsidRPr="00220C5E">
        <w:rPr>
          <w:lang w:val="en-US"/>
        </w:rPr>
        <w:t>.</w:t>
      </w:r>
      <w:proofErr w:type="spellStart"/>
      <w:r w:rsidRPr="00220C5E">
        <w:rPr>
          <w:lang w:val="en-US"/>
        </w:rPr>
        <w:t>FirstOrDefaultAsync</w:t>
      </w:r>
      <w:proofErr w:type="spellEnd"/>
      <w:proofErr w:type="gramEnd"/>
      <w:r w:rsidRPr="00220C5E">
        <w:rPr>
          <w:lang w:val="en-US"/>
        </w:rPr>
        <w:t>(</w:t>
      </w:r>
      <w:proofErr w:type="spellStart"/>
      <w:r w:rsidRPr="00220C5E">
        <w:rPr>
          <w:lang w:val="en-US"/>
        </w:rPr>
        <w:t>qr</w:t>
      </w:r>
      <w:proofErr w:type="spellEnd"/>
      <w:r w:rsidRPr="00220C5E">
        <w:rPr>
          <w:lang w:val="en-US"/>
        </w:rPr>
        <w:t xml:space="preserve"> =&gt; </w:t>
      </w:r>
      <w:proofErr w:type="spellStart"/>
      <w:r w:rsidRPr="00220C5E">
        <w:rPr>
          <w:lang w:val="en-US"/>
        </w:rPr>
        <w:t>qr.QuestionId</w:t>
      </w:r>
      <w:proofErr w:type="spellEnd"/>
      <w:r w:rsidRPr="00220C5E">
        <w:rPr>
          <w:lang w:val="en-US"/>
        </w:rPr>
        <w:t xml:space="preserve"> == </w:t>
      </w:r>
      <w:proofErr w:type="spellStart"/>
      <w:r w:rsidRPr="00220C5E">
        <w:rPr>
          <w:lang w:val="en-US"/>
        </w:rPr>
        <w:t>result.QuestionId</w:t>
      </w:r>
      <w:proofErr w:type="spellEnd"/>
      <w:r w:rsidRPr="00220C5E">
        <w:rPr>
          <w:lang w:val="en-US"/>
        </w:rPr>
        <w:t xml:space="preserve"> &amp;&amp; </w:t>
      </w:r>
      <w:proofErr w:type="spellStart"/>
      <w:r w:rsidRPr="00220C5E">
        <w:rPr>
          <w:lang w:val="en-US"/>
        </w:rPr>
        <w:t>qr.UserId</w:t>
      </w:r>
      <w:proofErr w:type="spellEnd"/>
      <w:r w:rsidRPr="00220C5E">
        <w:rPr>
          <w:lang w:val="en-US"/>
        </w:rPr>
        <w:t xml:space="preserve"> == </w:t>
      </w:r>
      <w:proofErr w:type="spellStart"/>
      <w:r w:rsidRPr="00220C5E">
        <w:rPr>
          <w:lang w:val="en-US"/>
        </w:rPr>
        <w:t>result.UserId</w:t>
      </w:r>
      <w:proofErr w:type="spellEnd"/>
      <w:r w:rsidRPr="00220C5E">
        <w:rPr>
          <w:lang w:val="en-US"/>
        </w:rPr>
        <w:t>);</w:t>
      </w:r>
    </w:p>
    <w:p w14:paraId="05F5683F" w14:textId="77777777" w:rsidR="00220C5E" w:rsidRPr="00220C5E" w:rsidRDefault="00220C5E" w:rsidP="00220C5E">
      <w:pPr>
        <w:pStyle w:val="aff0"/>
        <w:rPr>
          <w:lang w:val="en-US"/>
        </w:rPr>
      </w:pPr>
    </w:p>
    <w:p w14:paraId="32ACF0B6" w14:textId="77777777" w:rsidR="00220C5E" w:rsidRDefault="00220C5E" w:rsidP="00220C5E">
      <w:pPr>
        <w:pStyle w:val="aff0"/>
      </w:pPr>
      <w:r w:rsidRPr="00220C5E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existingResult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2F9B35F5" w14:textId="77777777" w:rsidR="00220C5E" w:rsidRDefault="00220C5E" w:rsidP="00220C5E">
      <w:pPr>
        <w:pStyle w:val="aff0"/>
      </w:pPr>
      <w:r>
        <w:t xml:space="preserve">                {</w:t>
      </w:r>
    </w:p>
    <w:p w14:paraId="7071C88D" w14:textId="77777777" w:rsidR="00220C5E" w:rsidRDefault="00220C5E" w:rsidP="00220C5E">
      <w:pPr>
        <w:pStyle w:val="aff0"/>
      </w:pPr>
      <w:r>
        <w:t xml:space="preserve">                    // Обновляем существующую запись</w:t>
      </w:r>
    </w:p>
    <w:p w14:paraId="5827AD2D" w14:textId="77777777" w:rsidR="00220C5E" w:rsidRPr="00220C5E" w:rsidRDefault="00220C5E" w:rsidP="00220C5E">
      <w:pPr>
        <w:pStyle w:val="aff0"/>
        <w:rPr>
          <w:lang w:val="en-US"/>
        </w:rPr>
      </w:pPr>
      <w:r>
        <w:t xml:space="preserve">                    </w:t>
      </w:r>
      <w:proofErr w:type="spellStart"/>
      <w:r w:rsidRPr="00220C5E">
        <w:rPr>
          <w:lang w:val="en-US"/>
        </w:rPr>
        <w:t>existingResult.IsRightAnswer</w:t>
      </w:r>
      <w:proofErr w:type="spellEnd"/>
      <w:r w:rsidRPr="00220C5E">
        <w:rPr>
          <w:lang w:val="en-US"/>
        </w:rPr>
        <w:t xml:space="preserve"> = </w:t>
      </w:r>
      <w:proofErr w:type="spellStart"/>
      <w:proofErr w:type="gramStart"/>
      <w:r w:rsidRPr="00220C5E">
        <w:rPr>
          <w:lang w:val="en-US"/>
        </w:rPr>
        <w:t>result.IsRightAnswer</w:t>
      </w:r>
      <w:proofErr w:type="spellEnd"/>
      <w:proofErr w:type="gramEnd"/>
      <w:r w:rsidRPr="00220C5E">
        <w:rPr>
          <w:lang w:val="en-US"/>
        </w:rPr>
        <w:t>;</w:t>
      </w:r>
    </w:p>
    <w:p w14:paraId="052B7D2E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 _</w:t>
      </w:r>
      <w:proofErr w:type="spellStart"/>
      <w:proofErr w:type="gramStart"/>
      <w:r w:rsidRPr="00220C5E">
        <w:rPr>
          <w:lang w:val="en-US"/>
        </w:rPr>
        <w:t>context.QuestionsResults.Update</w:t>
      </w:r>
      <w:proofErr w:type="spellEnd"/>
      <w:proofErr w:type="gramEnd"/>
      <w:r w:rsidRPr="00220C5E">
        <w:rPr>
          <w:lang w:val="en-US"/>
        </w:rPr>
        <w:t>(</w:t>
      </w:r>
      <w:proofErr w:type="spellStart"/>
      <w:r w:rsidRPr="00220C5E">
        <w:rPr>
          <w:lang w:val="en-US"/>
        </w:rPr>
        <w:t>existingResult</w:t>
      </w:r>
      <w:proofErr w:type="spellEnd"/>
      <w:r w:rsidRPr="00220C5E">
        <w:rPr>
          <w:lang w:val="en-US"/>
        </w:rPr>
        <w:t>);</w:t>
      </w:r>
    </w:p>
    <w:p w14:paraId="706DFB6A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}</w:t>
      </w:r>
    </w:p>
    <w:p w14:paraId="46530A11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else</w:t>
      </w:r>
    </w:p>
    <w:p w14:paraId="7AB6120D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{</w:t>
      </w:r>
    </w:p>
    <w:p w14:paraId="35DF81CC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lastRenderedPageBreak/>
        <w:t xml:space="preserve">                    // </w:t>
      </w:r>
      <w:r>
        <w:t>Добавляем</w:t>
      </w:r>
      <w:r w:rsidRPr="00220C5E">
        <w:rPr>
          <w:lang w:val="en-US"/>
        </w:rPr>
        <w:t xml:space="preserve"> </w:t>
      </w:r>
      <w:r>
        <w:t>новую</w:t>
      </w:r>
      <w:r w:rsidRPr="00220C5E">
        <w:rPr>
          <w:lang w:val="en-US"/>
        </w:rPr>
        <w:t xml:space="preserve"> </w:t>
      </w:r>
      <w:r>
        <w:t>запись</w:t>
      </w:r>
    </w:p>
    <w:p w14:paraId="5A83395D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 await _</w:t>
      </w:r>
      <w:proofErr w:type="spellStart"/>
      <w:proofErr w:type="gramStart"/>
      <w:r w:rsidRPr="00220C5E">
        <w:rPr>
          <w:lang w:val="en-US"/>
        </w:rPr>
        <w:t>context.QuestionsResults.AddAsync</w:t>
      </w:r>
      <w:proofErr w:type="spellEnd"/>
      <w:proofErr w:type="gramEnd"/>
      <w:r w:rsidRPr="00220C5E">
        <w:rPr>
          <w:lang w:val="en-US"/>
        </w:rPr>
        <w:t>(result);</w:t>
      </w:r>
    </w:p>
    <w:p w14:paraId="773C7ED9" w14:textId="77777777" w:rsidR="00220C5E" w:rsidRDefault="00220C5E" w:rsidP="00220C5E">
      <w:pPr>
        <w:pStyle w:val="aff0"/>
      </w:pPr>
      <w:r w:rsidRPr="00220C5E">
        <w:rPr>
          <w:lang w:val="en-US"/>
        </w:rPr>
        <w:t xml:space="preserve">                </w:t>
      </w:r>
      <w:r>
        <w:t>}</w:t>
      </w:r>
    </w:p>
    <w:p w14:paraId="66DB3168" w14:textId="77777777" w:rsidR="00220C5E" w:rsidRDefault="00220C5E" w:rsidP="00220C5E">
      <w:pPr>
        <w:pStyle w:val="aff0"/>
      </w:pPr>
      <w:r>
        <w:t xml:space="preserve">            }</w:t>
      </w:r>
    </w:p>
    <w:p w14:paraId="02035640" w14:textId="77777777" w:rsidR="00220C5E" w:rsidRDefault="00220C5E" w:rsidP="00220C5E">
      <w:pPr>
        <w:pStyle w:val="aff0"/>
      </w:pPr>
    </w:p>
    <w:p w14:paraId="55108534" w14:textId="77777777" w:rsidR="00220C5E" w:rsidRDefault="00220C5E" w:rsidP="00220C5E">
      <w:pPr>
        <w:pStyle w:val="aff0"/>
      </w:pPr>
      <w:r>
        <w:t xml:space="preserve">           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60F18EA7" w14:textId="75D2FF52" w:rsidR="00220C5E" w:rsidRPr="00220C5E" w:rsidRDefault="00220C5E" w:rsidP="00220C5E">
      <w:pPr>
        <w:pStyle w:val="aff0"/>
      </w:pPr>
      <w:r>
        <w:t xml:space="preserve">        }</w:t>
      </w:r>
    </w:p>
    <w:p w14:paraId="29C1E908" w14:textId="4522C158" w:rsidR="000D5455" w:rsidRDefault="00220C5E" w:rsidP="000D5455">
      <w:pPr>
        <w:pStyle w:val="a3"/>
      </w:pPr>
      <w:r>
        <w:t>Для получения количества времени, которое пользователь провёл на странице лекции разработан метод …, код которого представлен листингом 2.</w:t>
      </w:r>
    </w:p>
    <w:p w14:paraId="6AD65AF3" w14:textId="77777777" w:rsidR="00220C5E" w:rsidRPr="005D44A3" w:rsidRDefault="00220C5E" w:rsidP="00220C5E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2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proofErr w:type="spellStart"/>
      <w:r w:rsidRPr="006A4077">
        <w:rPr>
          <w:lang w:val="en-US"/>
        </w:rPr>
        <w:t>LoadTournaments</w:t>
      </w:r>
      <w:proofErr w:type="spellEnd"/>
    </w:p>
    <w:p w14:paraId="4F29CC4B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private async void </w:t>
      </w:r>
      <w:proofErr w:type="spellStart"/>
      <w:r w:rsidRPr="00220C5E">
        <w:rPr>
          <w:lang w:val="en-US"/>
        </w:rPr>
        <w:t>LectionPage_</w:t>
      </w:r>
      <w:proofErr w:type="gramStart"/>
      <w:r w:rsidRPr="00220C5E">
        <w:rPr>
          <w:lang w:val="en-US"/>
        </w:rPr>
        <w:t>Loaded</w:t>
      </w:r>
      <w:proofErr w:type="spellEnd"/>
      <w:r w:rsidRPr="00220C5E">
        <w:rPr>
          <w:lang w:val="en-US"/>
        </w:rPr>
        <w:t>(</w:t>
      </w:r>
      <w:proofErr w:type="gramEnd"/>
      <w:r w:rsidRPr="00220C5E">
        <w:rPr>
          <w:lang w:val="en-US"/>
        </w:rPr>
        <w:t xml:space="preserve">object sender, </w:t>
      </w:r>
      <w:proofErr w:type="spellStart"/>
      <w:r w:rsidRPr="00220C5E">
        <w:rPr>
          <w:lang w:val="en-US"/>
        </w:rPr>
        <w:t>RoutedEventArgs</w:t>
      </w:r>
      <w:proofErr w:type="spellEnd"/>
      <w:r w:rsidRPr="00220C5E">
        <w:rPr>
          <w:lang w:val="en-US"/>
        </w:rPr>
        <w:t xml:space="preserve"> e)</w:t>
      </w:r>
    </w:p>
    <w:p w14:paraId="118F2B85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{</w:t>
      </w:r>
    </w:p>
    <w:p w14:paraId="3C8551BA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// </w:t>
      </w:r>
      <w:r>
        <w:t>создаём</w:t>
      </w:r>
      <w:r w:rsidRPr="00220C5E">
        <w:rPr>
          <w:lang w:val="en-US"/>
        </w:rPr>
        <w:t xml:space="preserve"> </w:t>
      </w:r>
      <w:r>
        <w:t>визит</w:t>
      </w:r>
    </w:p>
    <w:p w14:paraId="619D2030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_</w:t>
      </w:r>
      <w:proofErr w:type="spellStart"/>
      <w:r w:rsidRPr="00220C5E">
        <w:rPr>
          <w:lang w:val="en-US"/>
        </w:rPr>
        <w:t>currentVisit</w:t>
      </w:r>
      <w:proofErr w:type="spellEnd"/>
      <w:r w:rsidRPr="00220C5E">
        <w:rPr>
          <w:lang w:val="en-US"/>
        </w:rPr>
        <w:t xml:space="preserve"> = await _</w:t>
      </w:r>
      <w:proofErr w:type="spellStart"/>
      <w:r w:rsidRPr="00220C5E">
        <w:rPr>
          <w:lang w:val="en-US"/>
        </w:rPr>
        <w:t>visitService.CreateOrGetVisitAsync</w:t>
      </w:r>
      <w:proofErr w:type="spellEnd"/>
      <w:r w:rsidRPr="00220C5E">
        <w:rPr>
          <w:lang w:val="en-US"/>
        </w:rPr>
        <w:t>(</w:t>
      </w:r>
      <w:proofErr w:type="spellStart"/>
      <w:r w:rsidRPr="00220C5E">
        <w:rPr>
          <w:lang w:val="en-US"/>
        </w:rPr>
        <w:t>CurrentUser.UserID</w:t>
      </w:r>
      <w:proofErr w:type="spellEnd"/>
      <w:r w:rsidRPr="00220C5E">
        <w:rPr>
          <w:lang w:val="en-US"/>
        </w:rPr>
        <w:t xml:space="preserve">, </w:t>
      </w:r>
      <w:proofErr w:type="spellStart"/>
      <w:r w:rsidRPr="00220C5E">
        <w:rPr>
          <w:lang w:val="en-US"/>
        </w:rPr>
        <w:t>SelectedLection.LectionId</w:t>
      </w:r>
      <w:proofErr w:type="spellEnd"/>
      <w:r w:rsidRPr="00220C5E">
        <w:rPr>
          <w:lang w:val="en-US"/>
        </w:rPr>
        <w:t>);</w:t>
      </w:r>
    </w:p>
    <w:p w14:paraId="63E8C68C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</w:t>
      </w:r>
      <w:proofErr w:type="spellStart"/>
      <w:r w:rsidRPr="00220C5E">
        <w:rPr>
          <w:lang w:val="en-US"/>
        </w:rPr>
        <w:t>TimeSpan</w:t>
      </w:r>
      <w:proofErr w:type="spellEnd"/>
      <w:r w:rsidRPr="00220C5E">
        <w:rPr>
          <w:lang w:val="en-US"/>
        </w:rPr>
        <w:t xml:space="preserve"> </w:t>
      </w:r>
      <w:proofErr w:type="spellStart"/>
      <w:r w:rsidRPr="00220C5E">
        <w:rPr>
          <w:lang w:val="en-US"/>
        </w:rPr>
        <w:t>lectionTime</w:t>
      </w:r>
      <w:proofErr w:type="spellEnd"/>
      <w:r w:rsidRPr="00220C5E">
        <w:rPr>
          <w:lang w:val="en-US"/>
        </w:rPr>
        <w:t xml:space="preserve"> = </w:t>
      </w:r>
      <w:proofErr w:type="spellStart"/>
      <w:r w:rsidRPr="00220C5E">
        <w:rPr>
          <w:lang w:val="en-US"/>
        </w:rPr>
        <w:t>TimeSpan.FromSeconds</w:t>
      </w:r>
      <w:proofErr w:type="spellEnd"/>
      <w:r w:rsidRPr="00220C5E">
        <w:rPr>
          <w:lang w:val="en-US"/>
        </w:rPr>
        <w:t>(</w:t>
      </w:r>
      <w:proofErr w:type="spellStart"/>
      <w:r w:rsidRPr="00220C5E">
        <w:rPr>
          <w:lang w:val="en-US"/>
        </w:rPr>
        <w:t>Convert.ToDouble</w:t>
      </w:r>
      <w:proofErr w:type="spellEnd"/>
      <w:r w:rsidRPr="00220C5E">
        <w:rPr>
          <w:lang w:val="en-US"/>
        </w:rPr>
        <w:t>(_</w:t>
      </w:r>
      <w:proofErr w:type="spellStart"/>
      <w:r w:rsidRPr="00220C5E">
        <w:rPr>
          <w:lang w:val="en-US"/>
        </w:rPr>
        <w:t>currentVisit.VisitTime</w:t>
      </w:r>
      <w:proofErr w:type="spellEnd"/>
      <w:r w:rsidRPr="00220C5E">
        <w:rPr>
          <w:lang w:val="en-US"/>
        </w:rPr>
        <w:t>));</w:t>
      </w:r>
    </w:p>
    <w:p w14:paraId="7415E563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</w:t>
      </w:r>
      <w:proofErr w:type="spellStart"/>
      <w:r w:rsidRPr="00220C5E">
        <w:rPr>
          <w:lang w:val="en-US"/>
        </w:rPr>
        <w:t>ElapsedTimeText</w:t>
      </w:r>
      <w:proofErr w:type="spellEnd"/>
      <w:r w:rsidRPr="00220C5E">
        <w:rPr>
          <w:lang w:val="en-US"/>
        </w:rPr>
        <w:t xml:space="preserve"> = </w:t>
      </w:r>
      <w:proofErr w:type="spellStart"/>
      <w:r w:rsidRPr="00220C5E">
        <w:rPr>
          <w:lang w:val="en-US"/>
        </w:rPr>
        <w:t>lectionTime.TotalMinutes</w:t>
      </w:r>
      <w:proofErr w:type="spellEnd"/>
      <w:r w:rsidRPr="00220C5E">
        <w:rPr>
          <w:lang w:val="en-US"/>
        </w:rPr>
        <w:t xml:space="preserve"> &gt;= 1</w:t>
      </w:r>
    </w:p>
    <w:p w14:paraId="070E02D3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? $"{</w:t>
      </w:r>
      <w:proofErr w:type="spellStart"/>
      <w:r w:rsidRPr="00220C5E">
        <w:rPr>
          <w:lang w:val="en-US"/>
        </w:rPr>
        <w:t>lectionTime.Minutes</w:t>
      </w:r>
      <w:proofErr w:type="spellEnd"/>
      <w:r w:rsidRPr="00220C5E">
        <w:rPr>
          <w:lang w:val="en-US"/>
        </w:rPr>
        <w:t xml:space="preserve">} </w:t>
      </w:r>
      <w:r>
        <w:t>мин</w:t>
      </w:r>
      <w:r w:rsidRPr="00220C5E">
        <w:rPr>
          <w:lang w:val="en-US"/>
        </w:rPr>
        <w:t xml:space="preserve"> {</w:t>
      </w:r>
      <w:proofErr w:type="spellStart"/>
      <w:r w:rsidRPr="00220C5E">
        <w:rPr>
          <w:lang w:val="en-US"/>
        </w:rPr>
        <w:t>lectionTime.Seconds</w:t>
      </w:r>
      <w:proofErr w:type="spellEnd"/>
      <w:r w:rsidRPr="00220C5E">
        <w:rPr>
          <w:lang w:val="en-US"/>
        </w:rPr>
        <w:t xml:space="preserve">} </w:t>
      </w:r>
      <w:r>
        <w:t>сек</w:t>
      </w:r>
      <w:r w:rsidRPr="00220C5E">
        <w:rPr>
          <w:lang w:val="en-US"/>
        </w:rPr>
        <w:t>"</w:t>
      </w:r>
    </w:p>
    <w:p w14:paraId="3F8F15DE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: $"{</w:t>
      </w:r>
      <w:proofErr w:type="spellStart"/>
      <w:r w:rsidRPr="00220C5E">
        <w:rPr>
          <w:lang w:val="en-US"/>
        </w:rPr>
        <w:t>lectionTime.Seconds</w:t>
      </w:r>
      <w:proofErr w:type="spellEnd"/>
      <w:r w:rsidRPr="00220C5E">
        <w:rPr>
          <w:lang w:val="en-US"/>
        </w:rPr>
        <w:t xml:space="preserve">} </w:t>
      </w:r>
      <w:r>
        <w:t>сек</w:t>
      </w:r>
      <w:r w:rsidRPr="00220C5E">
        <w:rPr>
          <w:lang w:val="en-US"/>
        </w:rPr>
        <w:t>";</w:t>
      </w:r>
    </w:p>
    <w:p w14:paraId="6F46CED8" w14:textId="77777777" w:rsidR="00220C5E" w:rsidRPr="00220C5E" w:rsidRDefault="00220C5E" w:rsidP="00220C5E">
      <w:pPr>
        <w:pStyle w:val="aff0"/>
        <w:rPr>
          <w:lang w:val="en-US"/>
        </w:rPr>
      </w:pPr>
    </w:p>
    <w:p w14:paraId="0A7A3593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// </w:t>
      </w:r>
      <w:r>
        <w:t>запускаем</w:t>
      </w:r>
      <w:r w:rsidRPr="00220C5E">
        <w:rPr>
          <w:lang w:val="en-US"/>
        </w:rPr>
        <w:t xml:space="preserve"> </w:t>
      </w:r>
      <w:r>
        <w:t>таймер</w:t>
      </w:r>
    </w:p>
    <w:p w14:paraId="0D65FAAF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_stopwatch = </w:t>
      </w:r>
      <w:proofErr w:type="spellStart"/>
      <w:r w:rsidRPr="00220C5E">
        <w:rPr>
          <w:lang w:val="en-US"/>
        </w:rPr>
        <w:t>Stopwatch.StartNew</w:t>
      </w:r>
      <w:proofErr w:type="spellEnd"/>
      <w:r w:rsidRPr="00220C5E">
        <w:rPr>
          <w:lang w:val="en-US"/>
        </w:rPr>
        <w:t>();</w:t>
      </w:r>
    </w:p>
    <w:p w14:paraId="1C4EBA7B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_timer = new </w:t>
      </w:r>
      <w:proofErr w:type="spellStart"/>
      <w:r w:rsidRPr="00220C5E">
        <w:rPr>
          <w:lang w:val="en-US"/>
        </w:rPr>
        <w:t>DispatcherTimer</w:t>
      </w:r>
      <w:proofErr w:type="spellEnd"/>
      <w:r w:rsidRPr="00220C5E">
        <w:rPr>
          <w:lang w:val="en-US"/>
        </w:rPr>
        <w:t xml:space="preserve"> </w:t>
      </w:r>
      <w:proofErr w:type="gramStart"/>
      <w:r w:rsidRPr="00220C5E">
        <w:rPr>
          <w:lang w:val="en-US"/>
        </w:rPr>
        <w:t>{ Interval</w:t>
      </w:r>
      <w:proofErr w:type="gramEnd"/>
      <w:r w:rsidRPr="00220C5E">
        <w:rPr>
          <w:lang w:val="en-US"/>
        </w:rPr>
        <w:t xml:space="preserve"> = </w:t>
      </w:r>
      <w:proofErr w:type="spellStart"/>
      <w:r w:rsidRPr="00220C5E">
        <w:rPr>
          <w:lang w:val="en-US"/>
        </w:rPr>
        <w:t>TimeSpan.FromSeconds</w:t>
      </w:r>
      <w:proofErr w:type="spellEnd"/>
      <w:r w:rsidRPr="00220C5E">
        <w:rPr>
          <w:lang w:val="en-US"/>
        </w:rPr>
        <w:t>(1) };</w:t>
      </w:r>
    </w:p>
    <w:p w14:paraId="1354CF49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_</w:t>
      </w:r>
      <w:proofErr w:type="spellStart"/>
      <w:proofErr w:type="gramStart"/>
      <w:r w:rsidRPr="00220C5E">
        <w:rPr>
          <w:lang w:val="en-US"/>
        </w:rPr>
        <w:t>timer.Tick</w:t>
      </w:r>
      <w:proofErr w:type="spellEnd"/>
      <w:proofErr w:type="gramEnd"/>
      <w:r w:rsidRPr="00220C5E">
        <w:rPr>
          <w:lang w:val="en-US"/>
        </w:rPr>
        <w:t xml:space="preserve"> += (s, </w:t>
      </w:r>
      <w:proofErr w:type="spellStart"/>
      <w:r w:rsidRPr="00220C5E">
        <w:rPr>
          <w:lang w:val="en-US"/>
        </w:rPr>
        <w:t>args</w:t>
      </w:r>
      <w:proofErr w:type="spellEnd"/>
      <w:r w:rsidRPr="00220C5E">
        <w:rPr>
          <w:lang w:val="en-US"/>
        </w:rPr>
        <w:t>) =&gt;</w:t>
      </w:r>
    </w:p>
    <w:p w14:paraId="37A0EBC0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{</w:t>
      </w:r>
    </w:p>
    <w:p w14:paraId="3381027D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var elapsed = _</w:t>
      </w:r>
      <w:proofErr w:type="spellStart"/>
      <w:proofErr w:type="gramStart"/>
      <w:r w:rsidRPr="00220C5E">
        <w:rPr>
          <w:lang w:val="en-US"/>
        </w:rPr>
        <w:t>stopwatch.Elapsed</w:t>
      </w:r>
      <w:proofErr w:type="spellEnd"/>
      <w:proofErr w:type="gramEnd"/>
      <w:r w:rsidRPr="00220C5E">
        <w:rPr>
          <w:lang w:val="en-US"/>
        </w:rPr>
        <w:t xml:space="preserve"> + </w:t>
      </w:r>
      <w:proofErr w:type="spellStart"/>
      <w:r w:rsidRPr="00220C5E">
        <w:rPr>
          <w:lang w:val="en-US"/>
        </w:rPr>
        <w:t>TimeSpan.FromSeconds</w:t>
      </w:r>
      <w:proofErr w:type="spellEnd"/>
      <w:r w:rsidRPr="00220C5E">
        <w:rPr>
          <w:lang w:val="en-US"/>
        </w:rPr>
        <w:t>(</w:t>
      </w:r>
      <w:proofErr w:type="spellStart"/>
      <w:r w:rsidRPr="00220C5E">
        <w:rPr>
          <w:lang w:val="en-US"/>
        </w:rPr>
        <w:t>Convert.ToDouble</w:t>
      </w:r>
      <w:proofErr w:type="spellEnd"/>
      <w:r w:rsidRPr="00220C5E">
        <w:rPr>
          <w:lang w:val="en-US"/>
        </w:rPr>
        <w:t>(_</w:t>
      </w:r>
      <w:proofErr w:type="spellStart"/>
      <w:r w:rsidRPr="00220C5E">
        <w:rPr>
          <w:lang w:val="en-US"/>
        </w:rPr>
        <w:t>currentVisit.VisitTime</w:t>
      </w:r>
      <w:proofErr w:type="spellEnd"/>
      <w:r w:rsidRPr="00220C5E">
        <w:rPr>
          <w:lang w:val="en-US"/>
        </w:rPr>
        <w:t>));</w:t>
      </w:r>
    </w:p>
    <w:p w14:paraId="774931CD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</w:t>
      </w:r>
      <w:proofErr w:type="spellStart"/>
      <w:r w:rsidRPr="00220C5E">
        <w:rPr>
          <w:lang w:val="en-US"/>
        </w:rPr>
        <w:t>ElapsedTimeText</w:t>
      </w:r>
      <w:proofErr w:type="spellEnd"/>
      <w:r w:rsidRPr="00220C5E">
        <w:rPr>
          <w:lang w:val="en-US"/>
        </w:rPr>
        <w:t xml:space="preserve"> = </w:t>
      </w:r>
      <w:proofErr w:type="spellStart"/>
      <w:proofErr w:type="gramStart"/>
      <w:r w:rsidRPr="00220C5E">
        <w:rPr>
          <w:lang w:val="en-US"/>
        </w:rPr>
        <w:t>elapsed.TotalMinutes</w:t>
      </w:r>
      <w:proofErr w:type="spellEnd"/>
      <w:proofErr w:type="gramEnd"/>
      <w:r w:rsidRPr="00220C5E">
        <w:rPr>
          <w:lang w:val="en-US"/>
        </w:rPr>
        <w:t xml:space="preserve"> &gt;= 1</w:t>
      </w:r>
    </w:p>
    <w:p w14:paraId="4E086EBF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 ? $"{</w:t>
      </w:r>
      <w:proofErr w:type="spellStart"/>
      <w:proofErr w:type="gramStart"/>
      <w:r w:rsidRPr="00220C5E">
        <w:rPr>
          <w:lang w:val="en-US"/>
        </w:rPr>
        <w:t>elapsed.Minutes</w:t>
      </w:r>
      <w:proofErr w:type="spellEnd"/>
      <w:proofErr w:type="gramEnd"/>
      <w:r w:rsidRPr="00220C5E">
        <w:rPr>
          <w:lang w:val="en-US"/>
        </w:rPr>
        <w:t xml:space="preserve">} </w:t>
      </w:r>
      <w:r>
        <w:t>мин</w:t>
      </w:r>
      <w:r w:rsidRPr="00220C5E">
        <w:rPr>
          <w:lang w:val="en-US"/>
        </w:rPr>
        <w:t xml:space="preserve"> {</w:t>
      </w:r>
      <w:proofErr w:type="spellStart"/>
      <w:r w:rsidRPr="00220C5E">
        <w:rPr>
          <w:lang w:val="en-US"/>
        </w:rPr>
        <w:t>elapsed.Seconds</w:t>
      </w:r>
      <w:proofErr w:type="spellEnd"/>
      <w:r w:rsidRPr="00220C5E">
        <w:rPr>
          <w:lang w:val="en-US"/>
        </w:rPr>
        <w:t xml:space="preserve">} </w:t>
      </w:r>
      <w:r>
        <w:t>сек</w:t>
      </w:r>
      <w:r w:rsidRPr="00220C5E">
        <w:rPr>
          <w:lang w:val="en-US"/>
        </w:rPr>
        <w:t>"</w:t>
      </w:r>
    </w:p>
    <w:p w14:paraId="348D772B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        : $"{</w:t>
      </w:r>
      <w:proofErr w:type="spellStart"/>
      <w:proofErr w:type="gramStart"/>
      <w:r w:rsidRPr="00220C5E">
        <w:rPr>
          <w:lang w:val="en-US"/>
        </w:rPr>
        <w:t>elapsed.Seconds</w:t>
      </w:r>
      <w:proofErr w:type="spellEnd"/>
      <w:proofErr w:type="gramEnd"/>
      <w:r w:rsidRPr="00220C5E">
        <w:rPr>
          <w:lang w:val="en-US"/>
        </w:rPr>
        <w:t xml:space="preserve">} </w:t>
      </w:r>
      <w:r>
        <w:t>сек</w:t>
      </w:r>
      <w:r w:rsidRPr="00220C5E">
        <w:rPr>
          <w:lang w:val="en-US"/>
        </w:rPr>
        <w:t>";</w:t>
      </w:r>
    </w:p>
    <w:p w14:paraId="32218809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};</w:t>
      </w:r>
    </w:p>
    <w:p w14:paraId="4B6C8BD3" w14:textId="77777777" w:rsidR="00220C5E" w:rsidRPr="00220C5E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    _</w:t>
      </w:r>
      <w:proofErr w:type="spellStart"/>
      <w:proofErr w:type="gramStart"/>
      <w:r w:rsidRPr="00220C5E">
        <w:rPr>
          <w:lang w:val="en-US"/>
        </w:rPr>
        <w:t>timer.Start</w:t>
      </w:r>
      <w:proofErr w:type="spellEnd"/>
      <w:proofErr w:type="gramEnd"/>
      <w:r w:rsidRPr="00220C5E">
        <w:rPr>
          <w:lang w:val="en-US"/>
        </w:rPr>
        <w:t>();</w:t>
      </w:r>
    </w:p>
    <w:p w14:paraId="42CE8D13" w14:textId="1E3CED3B" w:rsidR="00220C5E" w:rsidRPr="001F4F2A" w:rsidRDefault="00220C5E" w:rsidP="00220C5E">
      <w:pPr>
        <w:pStyle w:val="aff0"/>
        <w:rPr>
          <w:lang w:val="en-US"/>
        </w:rPr>
      </w:pPr>
      <w:r w:rsidRPr="00220C5E">
        <w:rPr>
          <w:lang w:val="en-US"/>
        </w:rPr>
        <w:t xml:space="preserve">        </w:t>
      </w:r>
      <w:r w:rsidRPr="001F4F2A">
        <w:rPr>
          <w:lang w:val="en-US"/>
        </w:rPr>
        <w:t>}</w:t>
      </w:r>
    </w:p>
    <w:p w14:paraId="4AC662DB" w14:textId="1596D2D9" w:rsidR="00AF58B2" w:rsidRDefault="009A0FD0" w:rsidP="009A0FD0">
      <w:pPr>
        <w:pStyle w:val="2"/>
      </w:pPr>
      <w:r>
        <w:lastRenderedPageBreak/>
        <w:t>Реализация интерфейса пользователя</w:t>
      </w:r>
    </w:p>
    <w:p w14:paraId="5A0E18D6" w14:textId="2B600970" w:rsidR="001E54E4" w:rsidRDefault="001E54E4" w:rsidP="001E54E4">
      <w:pPr>
        <w:pStyle w:val="a3"/>
      </w:pPr>
      <w:r>
        <w:t xml:space="preserve">Интерфейс приложения реализован с использованием постраничной навигации в статичном главном окне. В приложении разработаны различные элементы управления. </w:t>
      </w:r>
      <w:r w:rsidR="00EF1783" w:rsidRPr="00EF1783">
        <w:t xml:space="preserve">Навигация в приложении осуществляется через централизованную систему на основе компонента WPF Frame. Применяется прямое программное переключение страниц с передачей параметров </w:t>
      </w:r>
      <w:proofErr w:type="gramStart"/>
      <w:r w:rsidR="00EF1783" w:rsidRPr="00EF1783">
        <w:t>через конструкторы</w:t>
      </w:r>
      <w:proofErr w:type="gramEnd"/>
      <w:r w:rsidR="00EF1783" w:rsidRPr="00EF1783">
        <w:t>.</w:t>
      </w:r>
    </w:p>
    <w:p w14:paraId="69DBC0A7" w14:textId="275FFD97" w:rsidR="001E54E4" w:rsidRDefault="001E54E4" w:rsidP="001E54E4">
      <w:pPr>
        <w:pStyle w:val="a3"/>
      </w:pPr>
      <w:r>
        <w:t xml:space="preserve">Для отображения информации о </w:t>
      </w:r>
      <w:r w:rsidR="00497845">
        <w:t>темах</w:t>
      </w:r>
      <w:r w:rsidR="00497845" w:rsidRPr="00497845">
        <w:t xml:space="preserve"> </w:t>
      </w:r>
      <w:r w:rsidR="00497845">
        <w:t>и лекциях</w:t>
      </w:r>
      <w:r>
        <w:t xml:space="preserve"> разработана </w:t>
      </w:r>
      <w:r w:rsidR="00497845">
        <w:t>страница</w:t>
      </w:r>
      <w:r>
        <w:t xml:space="preserve">, вид которой представлен на рисунке </w:t>
      </w:r>
      <w:r w:rsidR="00497845">
        <w:t>8</w:t>
      </w:r>
      <w:r>
        <w:t>.</w:t>
      </w:r>
    </w:p>
    <w:p w14:paraId="2E7AAAA0" w14:textId="4D03A142" w:rsidR="001E54E4" w:rsidRDefault="00497845" w:rsidP="001E54E4">
      <w:pPr>
        <w:pStyle w:val="afd"/>
      </w:pPr>
      <w:r w:rsidRPr="00497845">
        <w:rPr>
          <w:lang w:eastAsia="ru-RU"/>
        </w:rPr>
        <w:drawing>
          <wp:inline distT="0" distB="0" distL="0" distR="0" wp14:anchorId="30F29A69" wp14:editId="661A7D57">
            <wp:extent cx="5939790" cy="297307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845">
        <w:rPr>
          <w:lang w:eastAsia="ru-RU"/>
        </w:rPr>
        <w:t xml:space="preserve"> </w:t>
      </w:r>
    </w:p>
    <w:p w14:paraId="32F07B71" w14:textId="45C93B49" w:rsidR="001E54E4" w:rsidRDefault="001E54E4" w:rsidP="001E54E4">
      <w:pPr>
        <w:pStyle w:val="afe"/>
      </w:pPr>
      <w:r>
        <w:t xml:space="preserve">Рисунок </w:t>
      </w:r>
      <w:r w:rsidR="00497845">
        <w:t>8</w:t>
      </w:r>
      <w:r>
        <w:t xml:space="preserve"> </w:t>
      </w:r>
      <w:r w:rsidRPr="00685740">
        <w:t>–</w:t>
      </w:r>
      <w:r>
        <w:t xml:space="preserve"> </w:t>
      </w:r>
      <w:r w:rsidR="00497845">
        <w:rPr>
          <w:lang w:val="en-US"/>
        </w:rPr>
        <w:t>Informatic</w:t>
      </w:r>
      <w:r w:rsidR="00497845" w:rsidRPr="00497845">
        <w:t xml:space="preserve"> </w:t>
      </w:r>
      <w:r w:rsidR="00497845">
        <w:rPr>
          <w:lang w:val="en-US"/>
        </w:rPr>
        <w:t>Textbook</w:t>
      </w:r>
      <w:r w:rsidRPr="005D44A3">
        <w:t xml:space="preserve">. </w:t>
      </w:r>
      <w:r>
        <w:t xml:space="preserve">Вид </w:t>
      </w:r>
      <w:r w:rsidR="00497845">
        <w:t>страницы</w:t>
      </w:r>
      <w:r>
        <w:t xml:space="preserve"> </w:t>
      </w:r>
      <w:r w:rsidR="00497845">
        <w:t>выбора лекций</w:t>
      </w:r>
    </w:p>
    <w:p w14:paraId="4EBC642F" w14:textId="4EC26C87" w:rsidR="001E54E4" w:rsidRDefault="001E54E4" w:rsidP="001E54E4">
      <w:pPr>
        <w:pStyle w:val="a3"/>
      </w:pPr>
      <w:r>
        <w:t xml:space="preserve">Фрагмент кода вида </w:t>
      </w:r>
      <w:r w:rsidR="00497845">
        <w:t>страницы</w:t>
      </w:r>
      <w:r>
        <w:t xml:space="preserve"> </w:t>
      </w:r>
      <w:r w:rsidR="00497845">
        <w:t>выбора лекций</w:t>
      </w:r>
      <w:r>
        <w:t xml:space="preserve">, формирующий кнопки управления, представлен листингом </w:t>
      </w:r>
      <w:r w:rsidR="00C92FE7">
        <w:t>3</w:t>
      </w:r>
      <w:r>
        <w:t>.</w:t>
      </w:r>
    </w:p>
    <w:p w14:paraId="13CA45A5" w14:textId="51DE932C" w:rsidR="00C92FE7" w:rsidRDefault="00C92FE7" w:rsidP="001E54E4">
      <w:pPr>
        <w:pStyle w:val="a3"/>
      </w:pPr>
    </w:p>
    <w:p w14:paraId="62C0DCB8" w14:textId="1BE0619A" w:rsidR="00C92FE7" w:rsidRDefault="00C92FE7" w:rsidP="001E54E4">
      <w:pPr>
        <w:pStyle w:val="a3"/>
      </w:pPr>
    </w:p>
    <w:p w14:paraId="0A0D13DC" w14:textId="77777777" w:rsidR="00C92FE7" w:rsidRDefault="00C92FE7" w:rsidP="001E54E4">
      <w:pPr>
        <w:pStyle w:val="a3"/>
      </w:pPr>
    </w:p>
    <w:p w14:paraId="74E518A6" w14:textId="6A83BBEB" w:rsidR="00C92FE7" w:rsidRPr="005D44A3" w:rsidRDefault="00C92FE7" w:rsidP="00C92FE7">
      <w:pPr>
        <w:pStyle w:val="aff2"/>
        <w:rPr>
          <w:lang w:val="en-US"/>
        </w:rPr>
      </w:pPr>
      <w:r>
        <w:lastRenderedPageBreak/>
        <w:t>Листинг</w:t>
      </w:r>
      <w:r w:rsidRPr="005D44A3">
        <w:rPr>
          <w:lang w:val="en-US"/>
        </w:rPr>
        <w:t xml:space="preserve"> </w:t>
      </w:r>
      <w:r w:rsidRPr="00C92FE7">
        <w:rPr>
          <w:lang w:val="en-US"/>
        </w:rPr>
        <w:t>3</w:t>
      </w:r>
      <w:r w:rsidRPr="005D44A3">
        <w:rPr>
          <w:lang w:val="en-US"/>
        </w:rPr>
        <w:t xml:space="preserve">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proofErr w:type="spellStart"/>
      <w:r w:rsidRPr="006A4077">
        <w:rPr>
          <w:lang w:val="en-US"/>
        </w:rPr>
        <w:t>LoadTournaments</w:t>
      </w:r>
      <w:proofErr w:type="spellEnd"/>
    </w:p>
    <w:p w14:paraId="44A52973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>&lt;</w:t>
      </w:r>
      <w:proofErr w:type="spellStart"/>
      <w:r w:rsidRPr="00C92FE7">
        <w:rPr>
          <w:highlight w:val="white"/>
          <w:lang w:val="en-US"/>
        </w:rPr>
        <w:t>DockPanel</w:t>
      </w:r>
      <w:proofErr w:type="spellEnd"/>
      <w:r w:rsidRPr="00C92FE7">
        <w:rPr>
          <w:highlight w:val="white"/>
          <w:lang w:val="en-US"/>
        </w:rPr>
        <w:t xml:space="preserve"> Background="#FFFDD0"&gt;</w:t>
      </w:r>
    </w:p>
    <w:p w14:paraId="0F33F992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&lt;Grid </w:t>
      </w:r>
      <w:proofErr w:type="spellStart"/>
      <w:r w:rsidRPr="00C92FE7">
        <w:rPr>
          <w:highlight w:val="white"/>
          <w:lang w:val="en-US"/>
        </w:rPr>
        <w:t>DockPanel.Dock</w:t>
      </w:r>
      <w:proofErr w:type="spellEnd"/>
      <w:r w:rsidRPr="00C92FE7">
        <w:rPr>
          <w:highlight w:val="white"/>
          <w:lang w:val="en-US"/>
        </w:rPr>
        <w:t>="Top" Height="40" Background="#556B2F"&gt;</w:t>
      </w:r>
    </w:p>
    <w:p w14:paraId="57FA12E1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Grid.ColumnDefinitions</w:t>
      </w:r>
      <w:proofErr w:type="spellEnd"/>
      <w:r w:rsidRPr="00C92FE7">
        <w:rPr>
          <w:highlight w:val="white"/>
          <w:lang w:val="en-US"/>
        </w:rPr>
        <w:t>&gt;</w:t>
      </w:r>
    </w:p>
    <w:p w14:paraId="2FB32E76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</w:t>
      </w:r>
      <w:proofErr w:type="spellStart"/>
      <w:r w:rsidRPr="00C92FE7">
        <w:rPr>
          <w:highlight w:val="white"/>
          <w:lang w:val="en-US"/>
        </w:rPr>
        <w:t>ColumnDefinition</w:t>
      </w:r>
      <w:proofErr w:type="spellEnd"/>
      <w:r w:rsidRPr="00C92FE7">
        <w:rPr>
          <w:highlight w:val="white"/>
          <w:lang w:val="en-US"/>
        </w:rPr>
        <w:t xml:space="preserve"> /&gt;</w:t>
      </w:r>
    </w:p>
    <w:p w14:paraId="080A2DDA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</w:t>
      </w:r>
      <w:proofErr w:type="spellStart"/>
      <w:r w:rsidRPr="00C92FE7">
        <w:rPr>
          <w:highlight w:val="white"/>
          <w:lang w:val="en-US"/>
        </w:rPr>
        <w:t>ColumnDefinition</w:t>
      </w:r>
      <w:proofErr w:type="spellEnd"/>
      <w:r w:rsidRPr="00C92FE7">
        <w:rPr>
          <w:highlight w:val="white"/>
          <w:lang w:val="en-US"/>
        </w:rPr>
        <w:t xml:space="preserve"> Width="Auto" /&gt;</w:t>
      </w:r>
    </w:p>
    <w:p w14:paraId="098DB48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</w:t>
      </w:r>
      <w:proofErr w:type="spellStart"/>
      <w:r w:rsidRPr="00C92FE7">
        <w:rPr>
          <w:highlight w:val="white"/>
          <w:lang w:val="en-US"/>
        </w:rPr>
        <w:t>ColumnDefinition</w:t>
      </w:r>
      <w:proofErr w:type="spellEnd"/>
      <w:r w:rsidRPr="00C92FE7">
        <w:rPr>
          <w:highlight w:val="white"/>
          <w:lang w:val="en-US"/>
        </w:rPr>
        <w:t xml:space="preserve"> Width="Auto" /&gt;</w:t>
      </w:r>
    </w:p>
    <w:p w14:paraId="1C53589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&lt;/</w:t>
      </w:r>
      <w:proofErr w:type="spellStart"/>
      <w:r w:rsidRPr="00C92FE7">
        <w:rPr>
          <w:highlight w:val="white"/>
          <w:lang w:val="en-US"/>
        </w:rPr>
        <w:t>Grid.ColumnDefinitions</w:t>
      </w:r>
      <w:proofErr w:type="spellEnd"/>
      <w:r w:rsidRPr="00C92FE7">
        <w:rPr>
          <w:highlight w:val="white"/>
          <w:lang w:val="en-US"/>
        </w:rPr>
        <w:t>&gt;</w:t>
      </w:r>
    </w:p>
    <w:p w14:paraId="447A5F83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25AF0972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TextBlock</w:t>
      </w:r>
      <w:proofErr w:type="spellEnd"/>
      <w:r w:rsidRPr="00C92FE7">
        <w:rPr>
          <w:highlight w:val="white"/>
          <w:lang w:val="en-US"/>
        </w:rPr>
        <w:t xml:space="preserve"> Text="</w:t>
      </w:r>
      <w:r w:rsidRPr="00C92FE7">
        <w:rPr>
          <w:highlight w:val="white"/>
        </w:rPr>
        <w:t>Информатика</w:t>
      </w:r>
      <w:r w:rsidRPr="00C92FE7">
        <w:rPr>
          <w:highlight w:val="white"/>
          <w:lang w:val="en-US"/>
        </w:rPr>
        <w:t xml:space="preserve"> </w:t>
      </w:r>
      <w:r w:rsidRPr="00C92FE7">
        <w:rPr>
          <w:highlight w:val="white"/>
        </w:rPr>
        <w:t>рядом</w:t>
      </w:r>
      <w:r w:rsidRPr="00C92FE7">
        <w:rPr>
          <w:highlight w:val="white"/>
          <w:lang w:val="en-US"/>
        </w:rPr>
        <w:t xml:space="preserve">" </w:t>
      </w:r>
      <w:proofErr w:type="spellStart"/>
      <w:r w:rsidRPr="00C92FE7">
        <w:rPr>
          <w:highlight w:val="white"/>
          <w:lang w:val="en-US"/>
        </w:rPr>
        <w:t>VerticalAlignment</w:t>
      </w:r>
      <w:proofErr w:type="spellEnd"/>
      <w:r w:rsidRPr="00C92FE7">
        <w:rPr>
          <w:highlight w:val="white"/>
          <w:lang w:val="en-US"/>
        </w:rPr>
        <w:t xml:space="preserve">="Center" </w:t>
      </w:r>
    </w:p>
    <w:p w14:paraId="470A209F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Margin="10,0" Foreground="#FFFDD0" </w:t>
      </w:r>
      <w:proofErr w:type="spellStart"/>
      <w:r w:rsidRPr="00C92FE7">
        <w:rPr>
          <w:highlight w:val="white"/>
          <w:lang w:val="en-US"/>
        </w:rPr>
        <w:t>FontWeight</w:t>
      </w:r>
      <w:proofErr w:type="spellEnd"/>
      <w:r w:rsidRPr="00C92FE7">
        <w:rPr>
          <w:highlight w:val="white"/>
          <w:lang w:val="en-US"/>
        </w:rPr>
        <w:t xml:space="preserve">="Bold" </w:t>
      </w:r>
      <w:proofErr w:type="spellStart"/>
      <w:r w:rsidRPr="00C92FE7">
        <w:rPr>
          <w:highlight w:val="white"/>
          <w:lang w:val="en-US"/>
        </w:rPr>
        <w:t>FontSize</w:t>
      </w:r>
      <w:proofErr w:type="spellEnd"/>
      <w:r w:rsidRPr="00C92FE7">
        <w:rPr>
          <w:highlight w:val="white"/>
          <w:lang w:val="en-US"/>
        </w:rPr>
        <w:t>="16"/&gt;</w:t>
      </w:r>
    </w:p>
    <w:p w14:paraId="6A92552B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0ADA318F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TextBlock</w:t>
      </w:r>
      <w:proofErr w:type="spellEnd"/>
      <w:r w:rsidRPr="00C92FE7">
        <w:rPr>
          <w:highlight w:val="white"/>
          <w:lang w:val="en-US"/>
        </w:rPr>
        <w:t xml:space="preserve"> Text="{Binding </w:t>
      </w:r>
      <w:proofErr w:type="spellStart"/>
      <w:r w:rsidRPr="00C92FE7">
        <w:rPr>
          <w:highlight w:val="white"/>
          <w:lang w:val="en-US"/>
        </w:rPr>
        <w:t>UserLoginText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Grid.Column</w:t>
      </w:r>
      <w:proofErr w:type="spellEnd"/>
      <w:r w:rsidRPr="00C92FE7">
        <w:rPr>
          <w:highlight w:val="white"/>
          <w:lang w:val="en-US"/>
        </w:rPr>
        <w:t xml:space="preserve">="1" </w:t>
      </w:r>
      <w:proofErr w:type="spellStart"/>
      <w:r w:rsidRPr="00C92FE7">
        <w:rPr>
          <w:highlight w:val="white"/>
          <w:lang w:val="en-US"/>
        </w:rPr>
        <w:t>VerticalAlignment</w:t>
      </w:r>
      <w:proofErr w:type="spellEnd"/>
      <w:r w:rsidRPr="00C92FE7">
        <w:rPr>
          <w:highlight w:val="white"/>
          <w:lang w:val="en-US"/>
        </w:rPr>
        <w:t xml:space="preserve">="Center" </w:t>
      </w:r>
    </w:p>
    <w:p w14:paraId="6FABF3BE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Margin="0,0,10,0" Foreground="#FFFDD0" </w:t>
      </w:r>
      <w:proofErr w:type="spellStart"/>
      <w:r w:rsidRPr="00C92FE7">
        <w:rPr>
          <w:highlight w:val="white"/>
          <w:lang w:val="en-US"/>
        </w:rPr>
        <w:t>FontWeight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SemiBold</w:t>
      </w:r>
      <w:proofErr w:type="spellEnd"/>
      <w:r w:rsidRPr="00C92FE7">
        <w:rPr>
          <w:highlight w:val="white"/>
          <w:lang w:val="en-US"/>
        </w:rPr>
        <w:t>" /&gt;</w:t>
      </w:r>
    </w:p>
    <w:p w14:paraId="32B2B41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0CB397C5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&lt;Button </w:t>
      </w:r>
      <w:proofErr w:type="gramStart"/>
      <w:r w:rsidRPr="00C92FE7">
        <w:rPr>
          <w:highlight w:val="white"/>
          <w:lang w:val="en-US"/>
        </w:rPr>
        <w:t>x:Name</w:t>
      </w:r>
      <w:proofErr w:type="gramEnd"/>
      <w:r w:rsidRPr="00C92FE7">
        <w:rPr>
          <w:highlight w:val="white"/>
          <w:lang w:val="en-US"/>
        </w:rPr>
        <w:t xml:space="preserve">="ToProfileButton" </w:t>
      </w:r>
      <w:proofErr w:type="spellStart"/>
      <w:r w:rsidRPr="00C92FE7">
        <w:rPr>
          <w:highlight w:val="white"/>
          <w:lang w:val="en-US"/>
        </w:rPr>
        <w:t>Grid.Column</w:t>
      </w:r>
      <w:proofErr w:type="spellEnd"/>
      <w:r w:rsidRPr="00C92FE7">
        <w:rPr>
          <w:highlight w:val="white"/>
          <w:lang w:val="en-US"/>
        </w:rPr>
        <w:t>="2" Content="</w:t>
      </w:r>
      <w:r w:rsidRPr="00C92FE7">
        <w:rPr>
          <w:highlight w:val="white"/>
        </w:rPr>
        <w:t>Личный</w:t>
      </w:r>
      <w:r w:rsidRPr="00C92FE7">
        <w:rPr>
          <w:highlight w:val="white"/>
          <w:lang w:val="en-US"/>
        </w:rPr>
        <w:t xml:space="preserve"> </w:t>
      </w:r>
      <w:r w:rsidRPr="00C92FE7">
        <w:rPr>
          <w:highlight w:val="white"/>
        </w:rPr>
        <w:t>кабинет</w:t>
      </w:r>
      <w:r w:rsidRPr="00C92FE7">
        <w:rPr>
          <w:highlight w:val="white"/>
          <w:lang w:val="en-US"/>
        </w:rPr>
        <w:t>" Margin="0,5,10,5" Padding="10,2"</w:t>
      </w:r>
    </w:p>
    <w:p w14:paraId="60D229FF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</w:t>
      </w:r>
      <w:proofErr w:type="spellStart"/>
      <w:r w:rsidRPr="00C92FE7">
        <w:rPr>
          <w:highlight w:val="white"/>
          <w:lang w:val="en-US"/>
        </w:rPr>
        <w:t>VerticalAlignment</w:t>
      </w:r>
      <w:proofErr w:type="spellEnd"/>
      <w:r w:rsidRPr="00C92FE7">
        <w:rPr>
          <w:highlight w:val="white"/>
          <w:lang w:val="en-US"/>
        </w:rPr>
        <w:t>="Center" Click="</w:t>
      </w:r>
      <w:proofErr w:type="spellStart"/>
      <w:r w:rsidRPr="00C92FE7">
        <w:rPr>
          <w:highlight w:val="white"/>
          <w:lang w:val="en-US"/>
        </w:rPr>
        <w:t>ToProfileButton_Click</w:t>
      </w:r>
      <w:proofErr w:type="spellEnd"/>
      <w:r w:rsidRPr="00C92FE7">
        <w:rPr>
          <w:highlight w:val="white"/>
          <w:lang w:val="en-US"/>
        </w:rPr>
        <w:t>"/&gt;</w:t>
      </w:r>
    </w:p>
    <w:p w14:paraId="79A1F5C6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&lt;/Grid&gt;</w:t>
      </w:r>
    </w:p>
    <w:p w14:paraId="555E9A79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29590361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</w:t>
      </w:r>
      <w:proofErr w:type="spellStart"/>
      <w:r w:rsidRPr="00C92FE7">
        <w:rPr>
          <w:highlight w:val="white"/>
          <w:lang w:val="en-US"/>
        </w:rPr>
        <w:t>ListBox</w:t>
      </w:r>
      <w:proofErr w:type="spellEnd"/>
      <w:r w:rsidRPr="00C92FE7">
        <w:rPr>
          <w:highlight w:val="white"/>
          <w:lang w:val="en-US"/>
        </w:rPr>
        <w:t xml:space="preserve"> </w:t>
      </w:r>
      <w:proofErr w:type="gramStart"/>
      <w:r w:rsidRPr="00C92FE7">
        <w:rPr>
          <w:highlight w:val="white"/>
          <w:lang w:val="en-US"/>
        </w:rPr>
        <w:t>x:Name</w:t>
      </w:r>
      <w:proofErr w:type="gramEnd"/>
      <w:r w:rsidRPr="00C92FE7">
        <w:rPr>
          <w:highlight w:val="white"/>
          <w:lang w:val="en-US"/>
        </w:rPr>
        <w:t xml:space="preserve">="ThemesListBox" </w:t>
      </w:r>
      <w:proofErr w:type="spellStart"/>
      <w:r w:rsidRPr="00C92FE7">
        <w:rPr>
          <w:highlight w:val="white"/>
          <w:lang w:val="en-US"/>
        </w:rPr>
        <w:t>DockPanel.Dock</w:t>
      </w:r>
      <w:proofErr w:type="spellEnd"/>
      <w:r w:rsidRPr="00C92FE7">
        <w:rPr>
          <w:highlight w:val="white"/>
          <w:lang w:val="en-US"/>
        </w:rPr>
        <w:t xml:space="preserve">="Left" Width="270" Background="#F5DEB3" </w:t>
      </w:r>
      <w:proofErr w:type="spellStart"/>
      <w:r w:rsidRPr="00C92FE7">
        <w:rPr>
          <w:highlight w:val="white"/>
          <w:lang w:val="en-US"/>
        </w:rPr>
        <w:t>ItemsSource</w:t>
      </w:r>
      <w:proofErr w:type="spellEnd"/>
      <w:r w:rsidRPr="00C92FE7">
        <w:rPr>
          <w:highlight w:val="white"/>
          <w:lang w:val="en-US"/>
        </w:rPr>
        <w:t xml:space="preserve">="{Binding Themes}" </w:t>
      </w:r>
      <w:proofErr w:type="spellStart"/>
      <w:r w:rsidRPr="00C92FE7">
        <w:rPr>
          <w:highlight w:val="white"/>
          <w:lang w:val="en-US"/>
        </w:rPr>
        <w:t>SelectedItem</w:t>
      </w:r>
      <w:proofErr w:type="spellEnd"/>
      <w:r w:rsidRPr="00C92FE7">
        <w:rPr>
          <w:highlight w:val="white"/>
          <w:lang w:val="en-US"/>
        </w:rPr>
        <w:t xml:space="preserve">="{Binding </w:t>
      </w:r>
      <w:proofErr w:type="spellStart"/>
      <w:r w:rsidRPr="00C92FE7">
        <w:rPr>
          <w:highlight w:val="white"/>
          <w:lang w:val="en-US"/>
        </w:rPr>
        <w:t>CurrentTheme</w:t>
      </w:r>
      <w:proofErr w:type="spellEnd"/>
      <w:r w:rsidRPr="00C92FE7">
        <w:rPr>
          <w:highlight w:val="white"/>
          <w:lang w:val="en-US"/>
        </w:rPr>
        <w:t>, Mode=</w:t>
      </w:r>
      <w:proofErr w:type="spellStart"/>
      <w:r w:rsidRPr="00C92FE7">
        <w:rPr>
          <w:highlight w:val="white"/>
          <w:lang w:val="en-US"/>
        </w:rPr>
        <w:t>TwoWay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SelectionChanged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ThemesListBox_SelectionChanged</w:t>
      </w:r>
      <w:proofErr w:type="spellEnd"/>
      <w:r w:rsidRPr="00C92FE7">
        <w:rPr>
          <w:highlight w:val="white"/>
          <w:lang w:val="en-US"/>
        </w:rPr>
        <w:t>"&gt;</w:t>
      </w:r>
    </w:p>
    <w:p w14:paraId="56E35789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ListBox.ItemTemplate</w:t>
      </w:r>
      <w:proofErr w:type="spellEnd"/>
      <w:r w:rsidRPr="00C92FE7">
        <w:rPr>
          <w:highlight w:val="white"/>
          <w:lang w:val="en-US"/>
        </w:rPr>
        <w:t>&gt;</w:t>
      </w:r>
    </w:p>
    <w:p w14:paraId="6AA1FE8E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</w:t>
      </w:r>
      <w:proofErr w:type="spellStart"/>
      <w:r w:rsidRPr="00C92FE7">
        <w:rPr>
          <w:highlight w:val="white"/>
          <w:lang w:val="en-US"/>
        </w:rPr>
        <w:t>DataTemplate</w:t>
      </w:r>
      <w:proofErr w:type="spellEnd"/>
      <w:r w:rsidRPr="00C92FE7">
        <w:rPr>
          <w:highlight w:val="white"/>
          <w:lang w:val="en-US"/>
        </w:rPr>
        <w:t>&gt;</w:t>
      </w:r>
    </w:p>
    <w:p w14:paraId="63AF7AFB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&lt;Border Padding="8" Margin="2" Background="#FFFDD0" </w:t>
      </w:r>
      <w:proofErr w:type="spellStart"/>
      <w:r w:rsidRPr="00C92FE7">
        <w:rPr>
          <w:highlight w:val="white"/>
          <w:lang w:val="en-US"/>
        </w:rPr>
        <w:t>CornerRadius</w:t>
      </w:r>
      <w:proofErr w:type="spellEnd"/>
      <w:r w:rsidRPr="00C92FE7">
        <w:rPr>
          <w:highlight w:val="white"/>
          <w:lang w:val="en-US"/>
        </w:rPr>
        <w:t xml:space="preserve">="4" </w:t>
      </w:r>
      <w:proofErr w:type="spellStart"/>
      <w:r w:rsidRPr="00C92FE7">
        <w:rPr>
          <w:highlight w:val="white"/>
          <w:lang w:val="en-US"/>
        </w:rPr>
        <w:t>HorizontalAlignment</w:t>
      </w:r>
      <w:proofErr w:type="spellEnd"/>
      <w:r w:rsidRPr="00C92FE7">
        <w:rPr>
          <w:highlight w:val="white"/>
          <w:lang w:val="en-US"/>
        </w:rPr>
        <w:t>="Stretch"&gt;</w:t>
      </w:r>
    </w:p>
    <w:p w14:paraId="5E0DD084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    &lt;</w:t>
      </w:r>
      <w:proofErr w:type="spellStart"/>
      <w:r w:rsidRPr="00C92FE7">
        <w:rPr>
          <w:highlight w:val="white"/>
          <w:lang w:val="en-US"/>
        </w:rPr>
        <w:t>TextBlock</w:t>
      </w:r>
      <w:proofErr w:type="spellEnd"/>
      <w:r w:rsidRPr="00C92FE7">
        <w:rPr>
          <w:highlight w:val="white"/>
          <w:lang w:val="en-US"/>
        </w:rPr>
        <w:t xml:space="preserve"> Text="{Binding </w:t>
      </w:r>
      <w:proofErr w:type="spellStart"/>
      <w:r w:rsidRPr="00C92FE7">
        <w:rPr>
          <w:highlight w:val="white"/>
          <w:lang w:val="en-US"/>
        </w:rPr>
        <w:t>ThemeName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FontWeight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SemiBold</w:t>
      </w:r>
      <w:proofErr w:type="spellEnd"/>
      <w:r w:rsidRPr="00C92FE7">
        <w:rPr>
          <w:highlight w:val="white"/>
          <w:lang w:val="en-US"/>
        </w:rPr>
        <w:t>" Foreground="#556B2F"/&gt;</w:t>
      </w:r>
    </w:p>
    <w:p w14:paraId="53052FEB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&lt;/Border&gt;</w:t>
      </w:r>
    </w:p>
    <w:p w14:paraId="090C2DA8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&lt;/</w:t>
      </w:r>
      <w:proofErr w:type="spellStart"/>
      <w:r w:rsidRPr="00C92FE7">
        <w:rPr>
          <w:highlight w:val="white"/>
          <w:lang w:val="en-US"/>
        </w:rPr>
        <w:t>DataTemplate</w:t>
      </w:r>
      <w:proofErr w:type="spellEnd"/>
      <w:r w:rsidRPr="00C92FE7">
        <w:rPr>
          <w:highlight w:val="white"/>
          <w:lang w:val="en-US"/>
        </w:rPr>
        <w:t>&gt;</w:t>
      </w:r>
    </w:p>
    <w:p w14:paraId="33402CFF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&lt;/</w:t>
      </w:r>
      <w:proofErr w:type="spellStart"/>
      <w:r w:rsidRPr="00C92FE7">
        <w:rPr>
          <w:highlight w:val="white"/>
          <w:lang w:val="en-US"/>
        </w:rPr>
        <w:t>ListBox.ItemTemplate</w:t>
      </w:r>
      <w:proofErr w:type="spellEnd"/>
      <w:r w:rsidRPr="00C92FE7">
        <w:rPr>
          <w:highlight w:val="white"/>
          <w:lang w:val="en-US"/>
        </w:rPr>
        <w:t>&gt;</w:t>
      </w:r>
    </w:p>
    <w:p w14:paraId="400AF77F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&lt;/</w:t>
      </w:r>
      <w:proofErr w:type="spellStart"/>
      <w:r w:rsidRPr="00C92FE7">
        <w:rPr>
          <w:highlight w:val="white"/>
          <w:lang w:val="en-US"/>
        </w:rPr>
        <w:t>ListBox</w:t>
      </w:r>
      <w:proofErr w:type="spellEnd"/>
      <w:r w:rsidRPr="00C92FE7">
        <w:rPr>
          <w:highlight w:val="white"/>
          <w:lang w:val="en-US"/>
        </w:rPr>
        <w:t>&gt;</w:t>
      </w:r>
    </w:p>
    <w:p w14:paraId="7FC59A33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5AB9994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</w:t>
      </w:r>
      <w:proofErr w:type="spellStart"/>
      <w:r w:rsidRPr="00C92FE7">
        <w:rPr>
          <w:highlight w:val="white"/>
          <w:lang w:val="en-US"/>
        </w:rPr>
        <w:t>TextBlock</w:t>
      </w:r>
      <w:proofErr w:type="spellEnd"/>
      <w:r w:rsidRPr="00C92FE7">
        <w:rPr>
          <w:highlight w:val="white"/>
          <w:lang w:val="en-US"/>
        </w:rPr>
        <w:t xml:space="preserve"> </w:t>
      </w:r>
      <w:proofErr w:type="spellStart"/>
      <w:r w:rsidRPr="00C92FE7">
        <w:rPr>
          <w:highlight w:val="white"/>
          <w:lang w:val="en-US"/>
        </w:rPr>
        <w:t>DockPanel.Dock</w:t>
      </w:r>
      <w:proofErr w:type="spellEnd"/>
      <w:r w:rsidRPr="00C92FE7">
        <w:rPr>
          <w:highlight w:val="white"/>
          <w:lang w:val="en-US"/>
        </w:rPr>
        <w:t xml:space="preserve">="Top" Text="{Binding </w:t>
      </w:r>
      <w:proofErr w:type="spellStart"/>
      <w:r w:rsidRPr="00C92FE7">
        <w:rPr>
          <w:highlight w:val="white"/>
          <w:lang w:val="en-US"/>
        </w:rPr>
        <w:t>CurrentTheme.ThemeName</w:t>
      </w:r>
      <w:proofErr w:type="spellEnd"/>
      <w:r w:rsidRPr="00C92FE7">
        <w:rPr>
          <w:highlight w:val="white"/>
          <w:lang w:val="en-US"/>
        </w:rPr>
        <w:t xml:space="preserve">}" Margin="10 0" </w:t>
      </w:r>
      <w:proofErr w:type="spellStart"/>
      <w:r w:rsidRPr="00C92FE7">
        <w:rPr>
          <w:highlight w:val="white"/>
          <w:lang w:val="en-US"/>
        </w:rPr>
        <w:t>FontWeight</w:t>
      </w:r>
      <w:proofErr w:type="spellEnd"/>
      <w:r w:rsidRPr="00C92FE7">
        <w:rPr>
          <w:highlight w:val="white"/>
          <w:lang w:val="en-US"/>
        </w:rPr>
        <w:t xml:space="preserve">="Bold" </w:t>
      </w:r>
      <w:proofErr w:type="spellStart"/>
      <w:r w:rsidRPr="00C92FE7">
        <w:rPr>
          <w:highlight w:val="white"/>
          <w:lang w:val="en-US"/>
        </w:rPr>
        <w:t>FontSize</w:t>
      </w:r>
      <w:proofErr w:type="spellEnd"/>
      <w:r w:rsidRPr="00C92FE7">
        <w:rPr>
          <w:highlight w:val="white"/>
          <w:lang w:val="en-US"/>
        </w:rPr>
        <w:t>="24" Foreground="#556B2F"/&gt;</w:t>
      </w:r>
    </w:p>
    <w:p w14:paraId="1D3A1149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</w:p>
    <w:p w14:paraId="57B5E4DA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&lt;</w:t>
      </w:r>
      <w:proofErr w:type="spellStart"/>
      <w:r w:rsidRPr="00C92FE7">
        <w:rPr>
          <w:highlight w:val="white"/>
          <w:lang w:val="en-US"/>
        </w:rPr>
        <w:t>ListBox</w:t>
      </w:r>
      <w:proofErr w:type="spellEnd"/>
      <w:r w:rsidRPr="00C92FE7">
        <w:rPr>
          <w:highlight w:val="white"/>
          <w:lang w:val="en-US"/>
        </w:rPr>
        <w:t xml:space="preserve"> </w:t>
      </w:r>
      <w:proofErr w:type="gramStart"/>
      <w:r w:rsidRPr="00C92FE7">
        <w:rPr>
          <w:highlight w:val="white"/>
          <w:lang w:val="en-US"/>
        </w:rPr>
        <w:t>x:Name</w:t>
      </w:r>
      <w:proofErr w:type="gramEnd"/>
      <w:r w:rsidRPr="00C92FE7">
        <w:rPr>
          <w:highlight w:val="white"/>
          <w:lang w:val="en-US"/>
        </w:rPr>
        <w:t xml:space="preserve">="LecturesListBox" Background="#FFFDD0" Margin="10" </w:t>
      </w:r>
      <w:proofErr w:type="spellStart"/>
      <w:r w:rsidRPr="00C92FE7">
        <w:rPr>
          <w:highlight w:val="white"/>
          <w:lang w:val="en-US"/>
        </w:rPr>
        <w:t>ItemsSource</w:t>
      </w:r>
      <w:proofErr w:type="spellEnd"/>
      <w:r w:rsidRPr="00C92FE7">
        <w:rPr>
          <w:highlight w:val="white"/>
          <w:lang w:val="en-US"/>
        </w:rPr>
        <w:t xml:space="preserve">="{Binding </w:t>
      </w:r>
      <w:proofErr w:type="spellStart"/>
      <w:r w:rsidRPr="00C92FE7">
        <w:rPr>
          <w:highlight w:val="white"/>
          <w:lang w:val="en-US"/>
        </w:rPr>
        <w:t>SelectedThemeLections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SelectedItem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SelectedLection</w:t>
      </w:r>
      <w:proofErr w:type="spellEnd"/>
      <w:r w:rsidRPr="00C92FE7">
        <w:rPr>
          <w:highlight w:val="white"/>
          <w:lang w:val="en-US"/>
        </w:rPr>
        <w:t xml:space="preserve">" </w:t>
      </w:r>
      <w:proofErr w:type="spellStart"/>
      <w:r w:rsidRPr="00C92FE7">
        <w:rPr>
          <w:highlight w:val="white"/>
          <w:lang w:val="en-US"/>
        </w:rPr>
        <w:t>SelectionChanged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LecturesListBox_SelectionChanged</w:t>
      </w:r>
      <w:proofErr w:type="spellEnd"/>
      <w:r w:rsidRPr="00C92FE7">
        <w:rPr>
          <w:highlight w:val="white"/>
          <w:lang w:val="en-US"/>
        </w:rPr>
        <w:t>"&gt;</w:t>
      </w:r>
    </w:p>
    <w:p w14:paraId="78195609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ListBox.ItemContainerStyle</w:t>
      </w:r>
      <w:proofErr w:type="spellEnd"/>
      <w:r w:rsidRPr="00C92FE7">
        <w:rPr>
          <w:highlight w:val="white"/>
          <w:lang w:val="en-US"/>
        </w:rPr>
        <w:t>&gt;</w:t>
      </w:r>
    </w:p>
    <w:p w14:paraId="7F06851C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lastRenderedPageBreak/>
        <w:t xml:space="preserve">             &lt;Style </w:t>
      </w:r>
      <w:proofErr w:type="spellStart"/>
      <w:r w:rsidRPr="00C92FE7">
        <w:rPr>
          <w:highlight w:val="white"/>
          <w:lang w:val="en-US"/>
        </w:rPr>
        <w:t>TargetType</w:t>
      </w:r>
      <w:proofErr w:type="spellEnd"/>
      <w:r w:rsidRPr="00C92FE7">
        <w:rPr>
          <w:highlight w:val="white"/>
          <w:lang w:val="en-US"/>
        </w:rPr>
        <w:t>="</w:t>
      </w:r>
      <w:proofErr w:type="spellStart"/>
      <w:r w:rsidRPr="00C92FE7">
        <w:rPr>
          <w:highlight w:val="white"/>
          <w:lang w:val="en-US"/>
        </w:rPr>
        <w:t>ListBoxItem</w:t>
      </w:r>
      <w:proofErr w:type="spellEnd"/>
      <w:r w:rsidRPr="00C92FE7">
        <w:rPr>
          <w:highlight w:val="white"/>
          <w:lang w:val="en-US"/>
        </w:rPr>
        <w:t>"&gt;</w:t>
      </w:r>
    </w:p>
    <w:p w14:paraId="382D8E7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&lt;Setter Property="</w:t>
      </w:r>
      <w:proofErr w:type="spellStart"/>
      <w:r w:rsidRPr="00C92FE7">
        <w:rPr>
          <w:highlight w:val="white"/>
          <w:lang w:val="en-US"/>
        </w:rPr>
        <w:t>HorizontalContentAlignment</w:t>
      </w:r>
      <w:proofErr w:type="spellEnd"/>
      <w:r w:rsidRPr="00C92FE7">
        <w:rPr>
          <w:highlight w:val="white"/>
          <w:lang w:val="en-US"/>
        </w:rPr>
        <w:t>" Value="Stretch" /&gt;</w:t>
      </w:r>
    </w:p>
    <w:p w14:paraId="46BF387B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&lt;/Style&gt;</w:t>
      </w:r>
    </w:p>
    <w:p w14:paraId="30E6AAF0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&lt;/</w:t>
      </w:r>
      <w:proofErr w:type="spellStart"/>
      <w:r w:rsidRPr="00C92FE7">
        <w:rPr>
          <w:highlight w:val="white"/>
          <w:lang w:val="en-US"/>
        </w:rPr>
        <w:t>ListBox.ItemContainerStyle</w:t>
      </w:r>
      <w:proofErr w:type="spellEnd"/>
      <w:r w:rsidRPr="00C92FE7">
        <w:rPr>
          <w:highlight w:val="white"/>
          <w:lang w:val="en-US"/>
        </w:rPr>
        <w:t>&gt;</w:t>
      </w:r>
    </w:p>
    <w:p w14:paraId="1C389461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</w:t>
      </w:r>
      <w:proofErr w:type="spellStart"/>
      <w:r w:rsidRPr="00C92FE7">
        <w:rPr>
          <w:highlight w:val="white"/>
          <w:lang w:val="en-US"/>
        </w:rPr>
        <w:t>ListBox.ItemTemplate</w:t>
      </w:r>
      <w:proofErr w:type="spellEnd"/>
      <w:r w:rsidRPr="00C92FE7">
        <w:rPr>
          <w:highlight w:val="white"/>
          <w:lang w:val="en-US"/>
        </w:rPr>
        <w:t>&gt;</w:t>
      </w:r>
    </w:p>
    <w:p w14:paraId="41A102E3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</w:t>
      </w:r>
      <w:proofErr w:type="spellStart"/>
      <w:r w:rsidRPr="00C92FE7">
        <w:rPr>
          <w:highlight w:val="white"/>
          <w:lang w:val="en-US"/>
        </w:rPr>
        <w:t>DataTemplate</w:t>
      </w:r>
      <w:proofErr w:type="spellEnd"/>
      <w:r w:rsidRPr="00C92FE7">
        <w:rPr>
          <w:highlight w:val="white"/>
          <w:lang w:val="en-US"/>
        </w:rPr>
        <w:t>&gt;</w:t>
      </w:r>
    </w:p>
    <w:p w14:paraId="58F89A6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&lt;Border Padding="6" Margin="2" Background="#F5DEB3" </w:t>
      </w:r>
      <w:proofErr w:type="spellStart"/>
      <w:r w:rsidRPr="00C92FE7">
        <w:rPr>
          <w:highlight w:val="white"/>
          <w:lang w:val="en-US"/>
        </w:rPr>
        <w:t>CornerRadius</w:t>
      </w:r>
      <w:proofErr w:type="spellEnd"/>
      <w:r w:rsidRPr="00C92FE7">
        <w:rPr>
          <w:highlight w:val="white"/>
          <w:lang w:val="en-US"/>
        </w:rPr>
        <w:t xml:space="preserve">="4" </w:t>
      </w:r>
      <w:proofErr w:type="spellStart"/>
      <w:r w:rsidRPr="00C92FE7">
        <w:rPr>
          <w:highlight w:val="white"/>
          <w:lang w:val="en-US"/>
        </w:rPr>
        <w:t>HorizontalAlignment</w:t>
      </w:r>
      <w:proofErr w:type="spellEnd"/>
      <w:r w:rsidRPr="00C92FE7">
        <w:rPr>
          <w:highlight w:val="white"/>
          <w:lang w:val="en-US"/>
        </w:rPr>
        <w:t>="Stretch"&gt;</w:t>
      </w:r>
    </w:p>
    <w:p w14:paraId="54483663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    &lt;</w:t>
      </w:r>
      <w:proofErr w:type="spellStart"/>
      <w:r w:rsidRPr="00C92FE7">
        <w:rPr>
          <w:highlight w:val="white"/>
          <w:lang w:val="en-US"/>
        </w:rPr>
        <w:t>DockPanel</w:t>
      </w:r>
      <w:proofErr w:type="spellEnd"/>
      <w:r w:rsidRPr="00C92FE7">
        <w:rPr>
          <w:highlight w:val="white"/>
          <w:lang w:val="en-US"/>
        </w:rPr>
        <w:t xml:space="preserve"> </w:t>
      </w:r>
      <w:proofErr w:type="spellStart"/>
      <w:r w:rsidRPr="00C92FE7">
        <w:rPr>
          <w:highlight w:val="white"/>
          <w:lang w:val="en-US"/>
        </w:rPr>
        <w:t>LastChildFill</w:t>
      </w:r>
      <w:proofErr w:type="spellEnd"/>
      <w:r w:rsidRPr="00C92FE7">
        <w:rPr>
          <w:highlight w:val="white"/>
          <w:lang w:val="en-US"/>
        </w:rPr>
        <w:t>="True"&gt;</w:t>
      </w:r>
    </w:p>
    <w:p w14:paraId="715B4D0D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        &lt;</w:t>
      </w:r>
      <w:proofErr w:type="spellStart"/>
      <w:r w:rsidRPr="00C92FE7">
        <w:rPr>
          <w:highlight w:val="white"/>
          <w:lang w:val="en-US"/>
        </w:rPr>
        <w:t>TextBlock</w:t>
      </w:r>
      <w:proofErr w:type="spellEnd"/>
      <w:r w:rsidRPr="00C92FE7">
        <w:rPr>
          <w:highlight w:val="white"/>
          <w:lang w:val="en-US"/>
        </w:rPr>
        <w:t xml:space="preserve"> Text="{Binding </w:t>
      </w:r>
      <w:proofErr w:type="spellStart"/>
      <w:r w:rsidRPr="00C92FE7">
        <w:rPr>
          <w:highlight w:val="white"/>
          <w:lang w:val="en-US"/>
        </w:rPr>
        <w:t>LectionDate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DockPanel.Dock</w:t>
      </w:r>
      <w:proofErr w:type="spellEnd"/>
      <w:r w:rsidRPr="00C92FE7">
        <w:rPr>
          <w:highlight w:val="white"/>
          <w:lang w:val="en-US"/>
        </w:rPr>
        <w:t xml:space="preserve">="Right" </w:t>
      </w:r>
      <w:proofErr w:type="spellStart"/>
      <w:r w:rsidRPr="00C92FE7">
        <w:rPr>
          <w:highlight w:val="white"/>
          <w:lang w:val="en-US"/>
        </w:rPr>
        <w:t>VerticalAlignment</w:t>
      </w:r>
      <w:proofErr w:type="spellEnd"/>
      <w:r w:rsidRPr="00C92FE7">
        <w:rPr>
          <w:highlight w:val="white"/>
          <w:lang w:val="en-US"/>
        </w:rPr>
        <w:t>="Top" Margin="5,0,0,0" Foreground="#CD853F"/&gt;</w:t>
      </w:r>
    </w:p>
    <w:p w14:paraId="56A7EACD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        &lt;Label Content="{Binding </w:t>
      </w:r>
      <w:proofErr w:type="spellStart"/>
      <w:r w:rsidRPr="00C92FE7">
        <w:rPr>
          <w:highlight w:val="white"/>
          <w:lang w:val="en-US"/>
        </w:rPr>
        <w:t>LectionName</w:t>
      </w:r>
      <w:proofErr w:type="spellEnd"/>
      <w:r w:rsidRPr="00C92FE7">
        <w:rPr>
          <w:highlight w:val="white"/>
          <w:lang w:val="en-US"/>
        </w:rPr>
        <w:t xml:space="preserve">}" </w:t>
      </w:r>
      <w:proofErr w:type="spellStart"/>
      <w:r w:rsidRPr="00C92FE7">
        <w:rPr>
          <w:highlight w:val="white"/>
          <w:lang w:val="en-US"/>
        </w:rPr>
        <w:t>VerticalAlignment</w:t>
      </w:r>
      <w:proofErr w:type="spellEnd"/>
      <w:r w:rsidRPr="00C92FE7">
        <w:rPr>
          <w:highlight w:val="white"/>
          <w:lang w:val="en-US"/>
        </w:rPr>
        <w:t xml:space="preserve">="Top" </w:t>
      </w:r>
      <w:proofErr w:type="spellStart"/>
      <w:r w:rsidRPr="00C92FE7">
        <w:rPr>
          <w:highlight w:val="white"/>
          <w:lang w:val="en-US"/>
        </w:rPr>
        <w:t>HorizontalContentAlignment</w:t>
      </w:r>
      <w:proofErr w:type="spellEnd"/>
      <w:r w:rsidRPr="00C92FE7">
        <w:rPr>
          <w:highlight w:val="white"/>
          <w:lang w:val="en-US"/>
        </w:rPr>
        <w:t>="Left" Foreground="#556B2F"/&gt;</w:t>
      </w:r>
    </w:p>
    <w:p w14:paraId="02E796B7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    &lt;/</w:t>
      </w:r>
      <w:proofErr w:type="spellStart"/>
      <w:r w:rsidRPr="00C92FE7">
        <w:rPr>
          <w:highlight w:val="white"/>
          <w:lang w:val="en-US"/>
        </w:rPr>
        <w:t>DockPanel</w:t>
      </w:r>
      <w:proofErr w:type="spellEnd"/>
      <w:r w:rsidRPr="00C92FE7">
        <w:rPr>
          <w:highlight w:val="white"/>
          <w:lang w:val="en-US"/>
        </w:rPr>
        <w:t>&gt;</w:t>
      </w:r>
    </w:p>
    <w:p w14:paraId="098D8E99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    &lt;/Border&gt;</w:t>
      </w:r>
    </w:p>
    <w:p w14:paraId="16A44C31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    &lt;/</w:t>
      </w:r>
      <w:proofErr w:type="spellStart"/>
      <w:r w:rsidRPr="00C92FE7">
        <w:rPr>
          <w:highlight w:val="white"/>
          <w:lang w:val="en-US"/>
        </w:rPr>
        <w:t>DataTemplate</w:t>
      </w:r>
      <w:proofErr w:type="spellEnd"/>
      <w:r w:rsidRPr="00C92FE7">
        <w:rPr>
          <w:highlight w:val="white"/>
          <w:lang w:val="en-US"/>
        </w:rPr>
        <w:t>&gt;</w:t>
      </w:r>
    </w:p>
    <w:p w14:paraId="380BBEA5" w14:textId="77777777" w:rsidR="00C92FE7" w:rsidRPr="00C92FE7" w:rsidRDefault="00C92FE7" w:rsidP="00C92FE7">
      <w:pPr>
        <w:pStyle w:val="aff0"/>
        <w:rPr>
          <w:highlight w:val="white"/>
          <w:lang w:val="en-US"/>
        </w:rPr>
      </w:pPr>
      <w:r w:rsidRPr="00C92FE7">
        <w:rPr>
          <w:highlight w:val="white"/>
          <w:lang w:val="en-US"/>
        </w:rPr>
        <w:t xml:space="preserve">         &lt;/</w:t>
      </w:r>
      <w:proofErr w:type="spellStart"/>
      <w:r w:rsidRPr="00C92FE7">
        <w:rPr>
          <w:highlight w:val="white"/>
          <w:lang w:val="en-US"/>
        </w:rPr>
        <w:t>ListBox.ItemTemplate</w:t>
      </w:r>
      <w:proofErr w:type="spellEnd"/>
      <w:r w:rsidRPr="00C92FE7">
        <w:rPr>
          <w:highlight w:val="white"/>
          <w:lang w:val="en-US"/>
        </w:rPr>
        <w:t>&gt;</w:t>
      </w:r>
    </w:p>
    <w:p w14:paraId="359D9C24" w14:textId="77777777" w:rsidR="00C92FE7" w:rsidRPr="00C92FE7" w:rsidRDefault="00C92FE7" w:rsidP="00C92FE7">
      <w:pPr>
        <w:pStyle w:val="aff0"/>
        <w:rPr>
          <w:highlight w:val="white"/>
        </w:rPr>
      </w:pPr>
      <w:r w:rsidRPr="00C92FE7">
        <w:rPr>
          <w:highlight w:val="white"/>
          <w:lang w:val="en-US"/>
        </w:rPr>
        <w:t xml:space="preserve">     </w:t>
      </w:r>
      <w:r w:rsidRPr="00C92FE7">
        <w:rPr>
          <w:highlight w:val="white"/>
        </w:rPr>
        <w:t>&lt;/</w:t>
      </w:r>
      <w:proofErr w:type="spellStart"/>
      <w:r w:rsidRPr="00C92FE7">
        <w:rPr>
          <w:highlight w:val="white"/>
        </w:rPr>
        <w:t>ListBox</w:t>
      </w:r>
      <w:proofErr w:type="spellEnd"/>
      <w:r w:rsidRPr="00C92FE7">
        <w:rPr>
          <w:highlight w:val="white"/>
        </w:rPr>
        <w:t>&gt;</w:t>
      </w:r>
    </w:p>
    <w:p w14:paraId="7C43AE25" w14:textId="7A7BEB4A" w:rsidR="00C92FE7" w:rsidRDefault="00C92FE7" w:rsidP="00C92FE7">
      <w:pPr>
        <w:pStyle w:val="aff0"/>
      </w:pPr>
      <w:r w:rsidRPr="00C92FE7">
        <w:rPr>
          <w:highlight w:val="white"/>
        </w:rPr>
        <w:t xml:space="preserve"> &lt;/</w:t>
      </w:r>
      <w:proofErr w:type="spellStart"/>
      <w:r w:rsidRPr="00C92FE7">
        <w:rPr>
          <w:highlight w:val="white"/>
        </w:rPr>
        <w:t>DockPanel</w:t>
      </w:r>
      <w:proofErr w:type="spellEnd"/>
      <w:r w:rsidRPr="00C92FE7">
        <w:rPr>
          <w:highlight w:val="white"/>
        </w:rPr>
        <w:t>&gt;</w:t>
      </w:r>
    </w:p>
    <w:p w14:paraId="5623988F" w14:textId="77777777" w:rsidR="001E54E4" w:rsidRPr="001E54E4" w:rsidRDefault="001E54E4" w:rsidP="001E54E4">
      <w:pPr>
        <w:pStyle w:val="a3"/>
      </w:pPr>
    </w:p>
    <w:p w14:paraId="7D890517" w14:textId="2EA09BF6" w:rsidR="009A0FD0" w:rsidRDefault="009A0FD0" w:rsidP="009A0FD0">
      <w:pPr>
        <w:pStyle w:val="2"/>
      </w:pPr>
      <w:r>
        <w:t>Разграничение прав доступа пользователей</w:t>
      </w:r>
    </w:p>
    <w:p w14:paraId="3A8E75FD" w14:textId="22C0A390" w:rsidR="001E54E4" w:rsidRPr="00C614BB" w:rsidRDefault="001E54E4" w:rsidP="001E54E4">
      <w:pPr>
        <w:pStyle w:val="a3"/>
      </w:pPr>
      <w:r>
        <w:t xml:space="preserve">Разграничение прав доступа реализовано разделением </w:t>
      </w:r>
      <w:r w:rsidR="00C92FE7">
        <w:t>преподавателей и студентов</w:t>
      </w:r>
      <w:r>
        <w:t xml:space="preserve"> по разным таблицам БД. Права </w:t>
      </w:r>
      <w:r w:rsidR="00C92FE7">
        <w:t>преподавателя</w:t>
      </w:r>
      <w:r>
        <w:t xml:space="preserve"> у пользователя появляются при значении </w:t>
      </w:r>
      <w:r>
        <w:rPr>
          <w:lang w:val="en-US"/>
        </w:rPr>
        <w:t>True</w:t>
      </w:r>
      <w:r w:rsidRPr="00382DFC">
        <w:t xml:space="preserve"> </w:t>
      </w:r>
      <w:r>
        <w:t xml:space="preserve">в поле </w:t>
      </w:r>
      <w:proofErr w:type="spellStart"/>
      <w:r w:rsidR="00B33BB9">
        <w:rPr>
          <w:lang w:val="en-US"/>
        </w:rPr>
        <w:t>IsTeacherMode</w:t>
      </w:r>
      <w:proofErr w:type="spellEnd"/>
      <w:r w:rsidRPr="00382DFC">
        <w:t>.</w:t>
      </w:r>
    </w:p>
    <w:p w14:paraId="06512DFA" w14:textId="1AFB1566" w:rsidR="001E54E4" w:rsidRDefault="001E54E4" w:rsidP="001E54E4">
      <w:pPr>
        <w:pStyle w:val="a3"/>
      </w:pPr>
      <w:r>
        <w:t xml:space="preserve">Пример кода разграничения прав пользователей приложения представлен листингом </w:t>
      </w:r>
      <w:r w:rsidR="00B33BB9">
        <w:t>4</w:t>
      </w:r>
      <w:r>
        <w:t>.</w:t>
      </w:r>
    </w:p>
    <w:p w14:paraId="735D72BC" w14:textId="55BF8BE9" w:rsidR="001E54E4" w:rsidRDefault="001E54E4" w:rsidP="001E54E4">
      <w:pPr>
        <w:pStyle w:val="aff2"/>
      </w:pPr>
      <w:r>
        <w:t xml:space="preserve">Листинг </w:t>
      </w:r>
      <w:r w:rsidR="00B33BB9">
        <w:t>4</w:t>
      </w:r>
      <w:r>
        <w:t xml:space="preserve"> </w:t>
      </w:r>
      <w:r w:rsidRPr="00C838EB">
        <w:t>–</w:t>
      </w:r>
      <w:r>
        <w:t xml:space="preserve"> Код разграничения прав пользователей приложения</w:t>
      </w:r>
    </w:p>
    <w:p w14:paraId="4CF474DA" w14:textId="77777777" w:rsidR="00B33BB9" w:rsidRPr="00B33BB9" w:rsidRDefault="00B33BB9" w:rsidP="00B33BB9">
      <w:pPr>
        <w:pStyle w:val="aff0"/>
        <w:rPr>
          <w:lang w:val="en-US" w:eastAsia="ru-RU"/>
        </w:rPr>
      </w:pPr>
      <w:r w:rsidRPr="00B33BB9">
        <w:rPr>
          <w:lang w:val="en-US" w:eastAsia="ru-RU"/>
        </w:rPr>
        <w:t xml:space="preserve">private void </w:t>
      </w:r>
      <w:proofErr w:type="spellStart"/>
      <w:r w:rsidRPr="00B33BB9">
        <w:rPr>
          <w:lang w:val="en-US" w:eastAsia="ru-RU"/>
        </w:rPr>
        <w:t>Page_</w:t>
      </w:r>
      <w:proofErr w:type="gramStart"/>
      <w:r w:rsidRPr="00B33BB9">
        <w:rPr>
          <w:lang w:val="en-US" w:eastAsia="ru-RU"/>
        </w:rPr>
        <w:t>Loaded</w:t>
      </w:r>
      <w:proofErr w:type="spellEnd"/>
      <w:r w:rsidRPr="00B33BB9">
        <w:rPr>
          <w:lang w:val="en-US" w:eastAsia="ru-RU"/>
        </w:rPr>
        <w:t>(</w:t>
      </w:r>
      <w:proofErr w:type="gramEnd"/>
      <w:r w:rsidRPr="00B33BB9">
        <w:rPr>
          <w:lang w:val="en-US" w:eastAsia="ru-RU"/>
        </w:rPr>
        <w:t xml:space="preserve">object sender, </w:t>
      </w:r>
      <w:proofErr w:type="spellStart"/>
      <w:r w:rsidRPr="00B33BB9">
        <w:rPr>
          <w:lang w:val="en-US" w:eastAsia="ru-RU"/>
        </w:rPr>
        <w:t>RoutedEventArgs</w:t>
      </w:r>
      <w:proofErr w:type="spellEnd"/>
      <w:r w:rsidRPr="00B33BB9">
        <w:rPr>
          <w:lang w:val="en-US" w:eastAsia="ru-RU"/>
        </w:rPr>
        <w:t xml:space="preserve"> e)</w:t>
      </w:r>
    </w:p>
    <w:p w14:paraId="5933B82B" w14:textId="77777777" w:rsidR="00B33BB9" w:rsidRPr="004F3043" w:rsidRDefault="00B33BB9" w:rsidP="00B33BB9">
      <w:pPr>
        <w:pStyle w:val="aff0"/>
        <w:rPr>
          <w:lang w:eastAsia="ru-RU"/>
        </w:rPr>
      </w:pPr>
      <w:r w:rsidRPr="004F3043">
        <w:rPr>
          <w:lang w:eastAsia="ru-RU"/>
        </w:rPr>
        <w:t>{</w:t>
      </w:r>
    </w:p>
    <w:p w14:paraId="302D35D2" w14:textId="77777777" w:rsidR="00B33BB9" w:rsidRPr="004F3043" w:rsidRDefault="00B33BB9" w:rsidP="00B33BB9">
      <w:pPr>
        <w:pStyle w:val="aff0"/>
        <w:rPr>
          <w:lang w:eastAsia="ru-RU"/>
        </w:rPr>
      </w:pPr>
      <w:r w:rsidRPr="004F3043">
        <w:rPr>
          <w:lang w:eastAsia="ru-RU"/>
        </w:rPr>
        <w:t xml:space="preserve">    // </w:t>
      </w:r>
      <w:r w:rsidRPr="00B33BB9">
        <w:rPr>
          <w:lang w:eastAsia="ru-RU"/>
        </w:rPr>
        <w:t>Проверка</w:t>
      </w:r>
      <w:r w:rsidRPr="004F3043">
        <w:rPr>
          <w:lang w:eastAsia="ru-RU"/>
        </w:rPr>
        <w:t xml:space="preserve"> </w:t>
      </w:r>
      <w:r w:rsidRPr="00B33BB9">
        <w:rPr>
          <w:lang w:eastAsia="ru-RU"/>
        </w:rPr>
        <w:t>прав</w:t>
      </w:r>
      <w:r w:rsidRPr="004F3043">
        <w:rPr>
          <w:lang w:eastAsia="ru-RU"/>
        </w:rPr>
        <w:t xml:space="preserve"> </w:t>
      </w:r>
      <w:r w:rsidRPr="00B33BB9">
        <w:rPr>
          <w:lang w:eastAsia="ru-RU"/>
        </w:rPr>
        <w:t>доступа</w:t>
      </w:r>
    </w:p>
    <w:p w14:paraId="517677DA" w14:textId="77777777" w:rsidR="00B33BB9" w:rsidRPr="00B33BB9" w:rsidRDefault="00B33BB9" w:rsidP="00B33BB9">
      <w:pPr>
        <w:pStyle w:val="aff0"/>
        <w:rPr>
          <w:lang w:eastAsia="ru-RU"/>
        </w:rPr>
      </w:pPr>
      <w:r w:rsidRPr="004F3043">
        <w:rPr>
          <w:lang w:eastAsia="ru-RU"/>
        </w:rPr>
        <w:t xml:space="preserve">    </w:t>
      </w:r>
      <w:r w:rsidRPr="00B33BB9">
        <w:rPr>
          <w:lang w:val="en-US" w:eastAsia="ru-RU"/>
        </w:rPr>
        <w:t>if</w:t>
      </w:r>
      <w:r w:rsidRPr="004F3043">
        <w:rPr>
          <w:lang w:eastAsia="ru-RU"/>
        </w:rPr>
        <w:t xml:space="preserve"> (</w:t>
      </w:r>
      <w:proofErr w:type="spellStart"/>
      <w:proofErr w:type="gramStart"/>
      <w:r w:rsidRPr="00B33BB9">
        <w:rPr>
          <w:lang w:val="en-US" w:eastAsia="ru-RU"/>
        </w:rPr>
        <w:t>CurrentUser</w:t>
      </w:r>
      <w:proofErr w:type="spellEnd"/>
      <w:r w:rsidRPr="004F3043">
        <w:rPr>
          <w:lang w:eastAsia="ru-RU"/>
        </w:rPr>
        <w:t>.</w:t>
      </w:r>
      <w:r w:rsidRPr="00B33BB9">
        <w:rPr>
          <w:lang w:val="en-US" w:eastAsia="ru-RU"/>
        </w:rPr>
        <w:t>Role</w:t>
      </w:r>
      <w:r w:rsidRPr="004F3043">
        <w:rPr>
          <w:lang w:eastAsia="ru-RU"/>
        </w:rPr>
        <w:t>.</w:t>
      </w:r>
      <w:proofErr w:type="spellStart"/>
      <w:r w:rsidRPr="00B33BB9">
        <w:rPr>
          <w:lang w:val="en-US" w:eastAsia="ru-RU"/>
        </w:rPr>
        <w:t>RoleId</w:t>
      </w:r>
      <w:proofErr w:type="spellEnd"/>
      <w:proofErr w:type="gramEnd"/>
      <w:r w:rsidRPr="004F3043">
        <w:rPr>
          <w:lang w:eastAsia="ru-RU"/>
        </w:rPr>
        <w:t xml:space="preserve"> != </w:t>
      </w:r>
      <w:r w:rsidRPr="00B33BB9">
        <w:rPr>
          <w:lang w:eastAsia="ru-RU"/>
        </w:rPr>
        <w:t>1) // Не преподаватель</w:t>
      </w:r>
    </w:p>
    <w:p w14:paraId="48E0D9BC" w14:textId="77777777" w:rsidR="00B33BB9" w:rsidRPr="00B33BB9" w:rsidRDefault="00B33BB9" w:rsidP="00B33BB9">
      <w:pPr>
        <w:pStyle w:val="aff0"/>
        <w:rPr>
          <w:lang w:eastAsia="ru-RU"/>
        </w:rPr>
      </w:pPr>
      <w:r w:rsidRPr="00B33BB9">
        <w:rPr>
          <w:lang w:eastAsia="ru-RU"/>
        </w:rPr>
        <w:t xml:space="preserve">    {</w:t>
      </w:r>
    </w:p>
    <w:p w14:paraId="750DDE94" w14:textId="77777777" w:rsidR="00B33BB9" w:rsidRPr="00B33BB9" w:rsidRDefault="00B33BB9" w:rsidP="00B33BB9">
      <w:pPr>
        <w:pStyle w:val="aff0"/>
        <w:rPr>
          <w:lang w:eastAsia="ru-RU"/>
        </w:rPr>
      </w:pPr>
      <w:r w:rsidRPr="00B33BB9">
        <w:rPr>
          <w:lang w:eastAsia="ru-RU"/>
        </w:rPr>
        <w:t xml:space="preserve">        </w:t>
      </w:r>
      <w:proofErr w:type="spellStart"/>
      <w:r w:rsidRPr="00B33BB9">
        <w:rPr>
          <w:lang w:eastAsia="ru-RU"/>
        </w:rPr>
        <w:t>MessageBox.Show</w:t>
      </w:r>
      <w:proofErr w:type="spellEnd"/>
      <w:r w:rsidRPr="00B33BB9">
        <w:rPr>
          <w:lang w:eastAsia="ru-RU"/>
        </w:rPr>
        <w:t xml:space="preserve">("Только преподаватели могут импортировать данные", </w:t>
      </w:r>
    </w:p>
    <w:p w14:paraId="3020D970" w14:textId="77777777" w:rsidR="00B33BB9" w:rsidRPr="00B33BB9" w:rsidRDefault="00B33BB9" w:rsidP="00B33BB9">
      <w:pPr>
        <w:pStyle w:val="aff0"/>
        <w:rPr>
          <w:lang w:val="en-US" w:eastAsia="ru-RU"/>
        </w:rPr>
      </w:pPr>
      <w:r w:rsidRPr="00B33BB9">
        <w:rPr>
          <w:lang w:eastAsia="ru-RU"/>
        </w:rPr>
        <w:lastRenderedPageBreak/>
        <w:t xml:space="preserve">            </w:t>
      </w:r>
      <w:r w:rsidRPr="00B33BB9">
        <w:rPr>
          <w:lang w:val="en-US" w:eastAsia="ru-RU"/>
        </w:rPr>
        <w:t>"</w:t>
      </w:r>
      <w:r w:rsidRPr="00B33BB9">
        <w:rPr>
          <w:lang w:eastAsia="ru-RU"/>
        </w:rPr>
        <w:t>Доступ</w:t>
      </w:r>
      <w:r w:rsidRPr="00B33BB9">
        <w:rPr>
          <w:lang w:val="en-US" w:eastAsia="ru-RU"/>
        </w:rPr>
        <w:t xml:space="preserve"> </w:t>
      </w:r>
      <w:r w:rsidRPr="00B33BB9">
        <w:rPr>
          <w:lang w:eastAsia="ru-RU"/>
        </w:rPr>
        <w:t>запрещен</w:t>
      </w:r>
      <w:r w:rsidRPr="00B33BB9">
        <w:rPr>
          <w:lang w:val="en-US" w:eastAsia="ru-RU"/>
        </w:rPr>
        <w:t xml:space="preserve">", </w:t>
      </w:r>
      <w:proofErr w:type="spellStart"/>
      <w:r w:rsidRPr="00B33BB9">
        <w:rPr>
          <w:lang w:val="en-US" w:eastAsia="ru-RU"/>
        </w:rPr>
        <w:t>MessageBoxButton.OK</w:t>
      </w:r>
      <w:proofErr w:type="spellEnd"/>
      <w:r w:rsidRPr="00B33BB9">
        <w:rPr>
          <w:lang w:val="en-US" w:eastAsia="ru-RU"/>
        </w:rPr>
        <w:t xml:space="preserve">, </w:t>
      </w:r>
      <w:proofErr w:type="spellStart"/>
      <w:r w:rsidRPr="00B33BB9">
        <w:rPr>
          <w:lang w:val="en-US" w:eastAsia="ru-RU"/>
        </w:rPr>
        <w:t>MessageBoxImage.Warning</w:t>
      </w:r>
      <w:proofErr w:type="spellEnd"/>
      <w:r w:rsidRPr="00B33BB9">
        <w:rPr>
          <w:lang w:val="en-US" w:eastAsia="ru-RU"/>
        </w:rPr>
        <w:t>);</w:t>
      </w:r>
    </w:p>
    <w:p w14:paraId="77427952" w14:textId="77777777" w:rsidR="00B33BB9" w:rsidRPr="00B33BB9" w:rsidRDefault="00B33BB9" w:rsidP="00B33BB9">
      <w:pPr>
        <w:pStyle w:val="aff0"/>
        <w:rPr>
          <w:lang w:val="en-US" w:eastAsia="ru-RU"/>
        </w:rPr>
      </w:pPr>
      <w:r w:rsidRPr="00B33BB9">
        <w:rPr>
          <w:lang w:val="en-US" w:eastAsia="ru-RU"/>
        </w:rPr>
        <w:t xml:space="preserve">        </w:t>
      </w:r>
      <w:proofErr w:type="spellStart"/>
      <w:proofErr w:type="gramStart"/>
      <w:r w:rsidRPr="00B33BB9">
        <w:rPr>
          <w:lang w:val="en-US" w:eastAsia="ru-RU"/>
        </w:rPr>
        <w:t>App.CurrentFrame.Navigate</w:t>
      </w:r>
      <w:proofErr w:type="spellEnd"/>
      <w:proofErr w:type="gramEnd"/>
      <w:r w:rsidRPr="00B33BB9">
        <w:rPr>
          <w:lang w:val="en-US" w:eastAsia="ru-RU"/>
        </w:rPr>
        <w:t xml:space="preserve">(new </w:t>
      </w:r>
      <w:proofErr w:type="spellStart"/>
      <w:r w:rsidRPr="00B33BB9">
        <w:rPr>
          <w:lang w:val="en-US" w:eastAsia="ru-RU"/>
        </w:rPr>
        <w:t>LectionsNavigatorPage</w:t>
      </w:r>
      <w:proofErr w:type="spellEnd"/>
      <w:r w:rsidRPr="00B33BB9">
        <w:rPr>
          <w:lang w:val="en-US" w:eastAsia="ru-RU"/>
        </w:rPr>
        <w:t>());</w:t>
      </w:r>
    </w:p>
    <w:p w14:paraId="4C35449C" w14:textId="77777777" w:rsidR="00B33BB9" w:rsidRPr="00B33BB9" w:rsidRDefault="00B33BB9" w:rsidP="00B33BB9">
      <w:pPr>
        <w:pStyle w:val="aff0"/>
        <w:rPr>
          <w:lang w:eastAsia="ru-RU"/>
        </w:rPr>
      </w:pPr>
      <w:r w:rsidRPr="00B33BB9">
        <w:rPr>
          <w:lang w:val="en-US" w:eastAsia="ru-RU"/>
        </w:rPr>
        <w:t xml:space="preserve">    </w:t>
      </w:r>
      <w:r w:rsidRPr="00B33BB9">
        <w:rPr>
          <w:lang w:eastAsia="ru-RU"/>
        </w:rPr>
        <w:t>}</w:t>
      </w:r>
    </w:p>
    <w:p w14:paraId="3295FE66" w14:textId="77777777" w:rsidR="00B33BB9" w:rsidRPr="00B33BB9" w:rsidRDefault="00B33BB9" w:rsidP="00B33BB9">
      <w:pPr>
        <w:pStyle w:val="aff0"/>
        <w:rPr>
          <w:lang w:eastAsia="ru-RU"/>
        </w:rPr>
      </w:pPr>
      <w:r w:rsidRPr="00B33BB9">
        <w:rPr>
          <w:lang w:eastAsia="ru-RU"/>
        </w:rPr>
        <w:t>}</w:t>
      </w:r>
    </w:p>
    <w:p w14:paraId="2C546C63" w14:textId="426B3289" w:rsidR="009A0FD0" w:rsidRDefault="009A0FD0" w:rsidP="009A0FD0">
      <w:pPr>
        <w:pStyle w:val="2"/>
      </w:pPr>
      <w:r>
        <w:t>Импорт данных</w:t>
      </w:r>
    </w:p>
    <w:p w14:paraId="0889F4AB" w14:textId="07CDB89B" w:rsidR="00B33BB9" w:rsidRDefault="00B33BB9" w:rsidP="00B33BB9">
      <w:pPr>
        <w:pStyle w:val="a3"/>
      </w:pPr>
      <w:r>
        <w:t xml:space="preserve">Для автоматизации добавления данных о лекциях и тестах реализован импорт из файла в формате </w:t>
      </w:r>
      <w:r>
        <w:rPr>
          <w:lang w:val="en-US"/>
        </w:rPr>
        <w:t>json</w:t>
      </w:r>
      <w:r w:rsidRPr="00B33BB9">
        <w:t xml:space="preserve"> </w:t>
      </w:r>
      <w:r>
        <w:t>или ввода информации вручную в приложении</w:t>
      </w:r>
      <w:r w:rsidRPr="001A118C">
        <w:t xml:space="preserve">. </w:t>
      </w:r>
      <w:r>
        <w:t>Фрагмент кода метода импорта данных об участниках представлен листингом 5.</w:t>
      </w:r>
    </w:p>
    <w:p w14:paraId="58E7CC77" w14:textId="2911C8F6" w:rsidR="00B33BB9" w:rsidRDefault="00B33BB9" w:rsidP="00B33BB9">
      <w:pPr>
        <w:pStyle w:val="aff2"/>
      </w:pPr>
      <w:r>
        <w:t xml:space="preserve">Листинг 5 </w:t>
      </w:r>
      <w:r w:rsidRPr="00C838EB">
        <w:t>–</w:t>
      </w:r>
      <w:r>
        <w:t xml:space="preserve"> Код разграничения прав пользователей приложения</w:t>
      </w:r>
    </w:p>
    <w:p w14:paraId="545186A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private async void </w:t>
      </w:r>
      <w:proofErr w:type="spellStart"/>
      <w:r w:rsidRPr="00B33BB9">
        <w:rPr>
          <w:highlight w:val="white"/>
          <w:lang w:val="en-US"/>
        </w:rPr>
        <w:t>ImportButton_</w:t>
      </w:r>
      <w:proofErr w:type="gramStart"/>
      <w:r w:rsidRPr="00B33BB9">
        <w:rPr>
          <w:highlight w:val="white"/>
          <w:lang w:val="en-US"/>
        </w:rPr>
        <w:t>Click</w:t>
      </w:r>
      <w:proofErr w:type="spellEnd"/>
      <w:r w:rsidRPr="00B33BB9">
        <w:rPr>
          <w:highlight w:val="white"/>
          <w:lang w:val="en-US"/>
        </w:rPr>
        <w:t>(</w:t>
      </w:r>
      <w:proofErr w:type="gramEnd"/>
      <w:r w:rsidRPr="00B33BB9">
        <w:rPr>
          <w:highlight w:val="white"/>
          <w:lang w:val="en-US"/>
        </w:rPr>
        <w:t xml:space="preserve">object sender, </w:t>
      </w:r>
      <w:proofErr w:type="spellStart"/>
      <w:r w:rsidRPr="00B33BB9">
        <w:rPr>
          <w:highlight w:val="white"/>
          <w:lang w:val="en-US"/>
        </w:rPr>
        <w:t>RoutedEventArgs</w:t>
      </w:r>
      <w:proofErr w:type="spellEnd"/>
      <w:r w:rsidRPr="00B33BB9">
        <w:rPr>
          <w:highlight w:val="white"/>
          <w:lang w:val="en-US"/>
        </w:rPr>
        <w:t xml:space="preserve"> e)</w:t>
      </w:r>
    </w:p>
    <w:p w14:paraId="56A821F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{</w:t>
      </w:r>
    </w:p>
    <w:p w14:paraId="0B2BE46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</w:t>
      </w:r>
      <w:proofErr w:type="spellStart"/>
      <w:r w:rsidRPr="00B33BB9">
        <w:rPr>
          <w:highlight w:val="white"/>
          <w:lang w:val="en-US"/>
        </w:rPr>
        <w:t>ImportButton.IsEnabled</w:t>
      </w:r>
      <w:proofErr w:type="spellEnd"/>
      <w:r w:rsidRPr="00B33BB9">
        <w:rPr>
          <w:highlight w:val="white"/>
          <w:lang w:val="en-US"/>
        </w:rPr>
        <w:t xml:space="preserve"> = false;</w:t>
      </w:r>
    </w:p>
    <w:p w14:paraId="2DE573C5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</w:t>
      </w:r>
      <w:proofErr w:type="spellStart"/>
      <w:r w:rsidRPr="00B33BB9">
        <w:rPr>
          <w:highlight w:val="white"/>
          <w:lang w:val="en-US"/>
        </w:rPr>
        <w:t>ImportButton.Content</w:t>
      </w:r>
      <w:proofErr w:type="spellEnd"/>
      <w:r w:rsidRPr="00B33BB9">
        <w:rPr>
          <w:highlight w:val="white"/>
          <w:lang w:val="en-US"/>
        </w:rPr>
        <w:t xml:space="preserve"> = "</w:t>
      </w:r>
      <w:r w:rsidRPr="00B33BB9">
        <w:rPr>
          <w:highlight w:val="white"/>
        </w:rPr>
        <w:t>Импорт</w:t>
      </w:r>
      <w:r w:rsidRPr="00B33BB9">
        <w:rPr>
          <w:highlight w:val="white"/>
          <w:lang w:val="en-US"/>
        </w:rPr>
        <w:t>...";</w:t>
      </w:r>
    </w:p>
    <w:p w14:paraId="5697232F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</w:p>
    <w:p w14:paraId="7F2D9B0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try</w:t>
      </w:r>
    </w:p>
    <w:p w14:paraId="13A0B33C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{</w:t>
      </w:r>
    </w:p>
    <w:p w14:paraId="1708C311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</w:t>
      </w:r>
      <w:proofErr w:type="spellStart"/>
      <w:r w:rsidRPr="00B33BB9">
        <w:rPr>
          <w:highlight w:val="white"/>
          <w:lang w:val="en-US"/>
        </w:rPr>
        <w:t>ImportResult</w:t>
      </w:r>
      <w:proofErr w:type="spellEnd"/>
      <w:r w:rsidRPr="00B33BB9">
        <w:rPr>
          <w:highlight w:val="white"/>
          <w:lang w:val="en-US"/>
        </w:rPr>
        <w:t xml:space="preserve"> result = null;</w:t>
      </w:r>
    </w:p>
    <w:p w14:paraId="4630147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string </w:t>
      </w:r>
      <w:proofErr w:type="spellStart"/>
      <w:r w:rsidRPr="00B33BB9">
        <w:rPr>
          <w:highlight w:val="white"/>
          <w:lang w:val="en-US"/>
        </w:rPr>
        <w:t>importType</w:t>
      </w:r>
      <w:proofErr w:type="spellEnd"/>
      <w:r w:rsidRPr="00B33BB9">
        <w:rPr>
          <w:highlight w:val="white"/>
          <w:lang w:val="en-US"/>
        </w:rPr>
        <w:t xml:space="preserve"> = </w:t>
      </w:r>
      <w:proofErr w:type="spellStart"/>
      <w:r w:rsidRPr="00B33BB9">
        <w:rPr>
          <w:highlight w:val="white"/>
          <w:lang w:val="en-US"/>
        </w:rPr>
        <w:t>rbJsonLections.IsChecked</w:t>
      </w:r>
      <w:proofErr w:type="spellEnd"/>
      <w:r w:rsidRPr="00B33BB9">
        <w:rPr>
          <w:highlight w:val="white"/>
          <w:lang w:val="en-US"/>
        </w:rPr>
        <w:t xml:space="preserve"> == </w:t>
      </w:r>
      <w:proofErr w:type="gramStart"/>
      <w:r w:rsidRPr="00B33BB9">
        <w:rPr>
          <w:highlight w:val="white"/>
          <w:lang w:val="en-US"/>
        </w:rPr>
        <w:t>true ?</w:t>
      </w:r>
      <w:proofErr w:type="gramEnd"/>
      <w:r w:rsidRPr="00B33BB9">
        <w:rPr>
          <w:highlight w:val="white"/>
          <w:lang w:val="en-US"/>
        </w:rPr>
        <w:t xml:space="preserve"> "lections</w:t>
      </w:r>
      <w:proofErr w:type="gramStart"/>
      <w:r w:rsidRPr="00B33BB9">
        <w:rPr>
          <w:highlight w:val="white"/>
          <w:lang w:val="en-US"/>
        </w:rPr>
        <w:t>" :</w:t>
      </w:r>
      <w:proofErr w:type="gramEnd"/>
      <w:r w:rsidRPr="00B33BB9">
        <w:rPr>
          <w:highlight w:val="white"/>
          <w:lang w:val="en-US"/>
        </w:rPr>
        <w:t xml:space="preserve"> "tests";</w:t>
      </w:r>
    </w:p>
    <w:p w14:paraId="3D8E7A1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</w:p>
    <w:p w14:paraId="1DEEA22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if (</w:t>
      </w:r>
      <w:proofErr w:type="spellStart"/>
      <w:r w:rsidRPr="00B33BB9">
        <w:rPr>
          <w:highlight w:val="white"/>
          <w:lang w:val="en-US"/>
        </w:rPr>
        <w:t>UseJsonCheckBox.IsChecked</w:t>
      </w:r>
      <w:proofErr w:type="spellEnd"/>
      <w:r w:rsidRPr="00B33BB9">
        <w:rPr>
          <w:highlight w:val="white"/>
          <w:lang w:val="en-US"/>
        </w:rPr>
        <w:t xml:space="preserve"> == true &amp;</w:t>
      </w:r>
      <w:proofErr w:type="gramStart"/>
      <w:r w:rsidRPr="00B33BB9">
        <w:rPr>
          <w:highlight w:val="white"/>
          <w:lang w:val="en-US"/>
        </w:rPr>
        <w:t>&amp; !</w:t>
      </w:r>
      <w:proofErr w:type="spellStart"/>
      <w:r w:rsidRPr="00B33BB9">
        <w:rPr>
          <w:highlight w:val="white"/>
          <w:lang w:val="en-US"/>
        </w:rPr>
        <w:t>string</w:t>
      </w:r>
      <w:proofErr w:type="gramEnd"/>
      <w:r w:rsidRPr="00B33BB9">
        <w:rPr>
          <w:highlight w:val="white"/>
          <w:lang w:val="en-US"/>
        </w:rPr>
        <w:t>.IsNullOrWhiteSpace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JsonTextBox.Text</w:t>
      </w:r>
      <w:proofErr w:type="spellEnd"/>
      <w:r w:rsidRPr="00B33BB9">
        <w:rPr>
          <w:highlight w:val="white"/>
          <w:lang w:val="en-US"/>
        </w:rPr>
        <w:t>))</w:t>
      </w:r>
    </w:p>
    <w:p w14:paraId="66D00EFB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  <w:lang w:val="en-US"/>
        </w:rPr>
        <w:t xml:space="preserve">         </w:t>
      </w:r>
      <w:r w:rsidRPr="00B33BB9">
        <w:rPr>
          <w:highlight w:val="white"/>
        </w:rPr>
        <w:t>{</w:t>
      </w:r>
    </w:p>
    <w:p w14:paraId="56DB9856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</w:rPr>
        <w:t xml:space="preserve">             // Импорт из текстового поля</w:t>
      </w:r>
    </w:p>
    <w:p w14:paraId="416FFD53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</w:rPr>
        <w:t xml:space="preserve">             </w:t>
      </w:r>
      <w:proofErr w:type="spellStart"/>
      <w:r w:rsidRPr="00B33BB9">
        <w:rPr>
          <w:highlight w:val="white"/>
        </w:rPr>
        <w:t>if</w:t>
      </w:r>
      <w:proofErr w:type="spellEnd"/>
      <w:r w:rsidRPr="00B33BB9">
        <w:rPr>
          <w:highlight w:val="white"/>
        </w:rPr>
        <w:t xml:space="preserve"> (</w:t>
      </w:r>
      <w:proofErr w:type="spellStart"/>
      <w:r w:rsidRPr="00B33BB9">
        <w:rPr>
          <w:highlight w:val="white"/>
        </w:rPr>
        <w:t>importType</w:t>
      </w:r>
      <w:proofErr w:type="spellEnd"/>
      <w:r w:rsidRPr="00B33BB9">
        <w:rPr>
          <w:highlight w:val="white"/>
        </w:rPr>
        <w:t xml:space="preserve"> == "</w:t>
      </w:r>
      <w:proofErr w:type="spellStart"/>
      <w:r w:rsidRPr="00B33BB9">
        <w:rPr>
          <w:highlight w:val="white"/>
        </w:rPr>
        <w:t>lections</w:t>
      </w:r>
      <w:proofErr w:type="spellEnd"/>
      <w:r w:rsidRPr="00B33BB9">
        <w:rPr>
          <w:highlight w:val="white"/>
        </w:rPr>
        <w:t>")</w:t>
      </w:r>
    </w:p>
    <w:p w14:paraId="00562A14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</w:rPr>
        <w:t xml:space="preserve">                 </w:t>
      </w:r>
      <w:r w:rsidRPr="00B33BB9">
        <w:rPr>
          <w:highlight w:val="white"/>
          <w:lang w:val="en-US"/>
        </w:rPr>
        <w:t>result = await _</w:t>
      </w:r>
      <w:proofErr w:type="spellStart"/>
      <w:r w:rsidRPr="00B33BB9">
        <w:rPr>
          <w:highlight w:val="white"/>
          <w:lang w:val="en-US"/>
        </w:rPr>
        <w:t>importService.ImportLectionsFromJsonAsync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JsonTextBox.Text</w:t>
      </w:r>
      <w:proofErr w:type="spellEnd"/>
      <w:r w:rsidRPr="00B33BB9">
        <w:rPr>
          <w:highlight w:val="white"/>
          <w:lang w:val="en-US"/>
        </w:rPr>
        <w:t>);</w:t>
      </w:r>
    </w:p>
    <w:p w14:paraId="0498FB5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else if (</w:t>
      </w:r>
      <w:proofErr w:type="spellStart"/>
      <w:r w:rsidRPr="00B33BB9">
        <w:rPr>
          <w:highlight w:val="white"/>
          <w:lang w:val="en-US"/>
        </w:rPr>
        <w:t>importType</w:t>
      </w:r>
      <w:proofErr w:type="spellEnd"/>
      <w:r w:rsidRPr="00B33BB9">
        <w:rPr>
          <w:highlight w:val="white"/>
          <w:lang w:val="en-US"/>
        </w:rPr>
        <w:t xml:space="preserve"> == "tests")</w:t>
      </w:r>
    </w:p>
    <w:p w14:paraId="7BEEE350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    result = await _</w:t>
      </w:r>
      <w:proofErr w:type="spellStart"/>
      <w:r w:rsidRPr="00B33BB9">
        <w:rPr>
          <w:highlight w:val="white"/>
          <w:lang w:val="en-US"/>
        </w:rPr>
        <w:t>importService.ImportTestsFromJsonAsync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JsonTextBox.Text</w:t>
      </w:r>
      <w:proofErr w:type="spellEnd"/>
      <w:r w:rsidRPr="00B33BB9">
        <w:rPr>
          <w:highlight w:val="white"/>
          <w:lang w:val="en-US"/>
        </w:rPr>
        <w:t>);</w:t>
      </w:r>
    </w:p>
    <w:p w14:paraId="169370CF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}</w:t>
      </w:r>
    </w:p>
    <w:p w14:paraId="315B6262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else if </w:t>
      </w:r>
      <w:proofErr w:type="gramStart"/>
      <w:r w:rsidRPr="00B33BB9">
        <w:rPr>
          <w:highlight w:val="white"/>
          <w:lang w:val="en-US"/>
        </w:rPr>
        <w:t>(!</w:t>
      </w:r>
      <w:proofErr w:type="spellStart"/>
      <w:r w:rsidRPr="00B33BB9">
        <w:rPr>
          <w:highlight w:val="white"/>
          <w:lang w:val="en-US"/>
        </w:rPr>
        <w:t>string</w:t>
      </w:r>
      <w:proofErr w:type="gramEnd"/>
      <w:r w:rsidRPr="00B33BB9">
        <w:rPr>
          <w:highlight w:val="white"/>
          <w:lang w:val="en-US"/>
        </w:rPr>
        <w:t>.IsNullOrWhiteSpace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FilePathTextBox.Text</w:t>
      </w:r>
      <w:proofErr w:type="spellEnd"/>
      <w:r w:rsidRPr="00B33BB9">
        <w:rPr>
          <w:highlight w:val="white"/>
          <w:lang w:val="en-US"/>
        </w:rPr>
        <w:t>))</w:t>
      </w:r>
    </w:p>
    <w:p w14:paraId="19DA116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{</w:t>
      </w:r>
    </w:p>
    <w:p w14:paraId="5DD9B6E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// </w:t>
      </w:r>
      <w:r w:rsidRPr="00B33BB9">
        <w:rPr>
          <w:highlight w:val="white"/>
        </w:rPr>
        <w:t>Импорт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из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файла</w:t>
      </w:r>
    </w:p>
    <w:p w14:paraId="044A1DF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result = await _</w:t>
      </w:r>
      <w:proofErr w:type="spellStart"/>
      <w:r w:rsidRPr="00B33BB9">
        <w:rPr>
          <w:highlight w:val="white"/>
          <w:lang w:val="en-US"/>
        </w:rPr>
        <w:t>importService.ImportFromFileAsync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FilePathTextBox.Text</w:t>
      </w:r>
      <w:proofErr w:type="spellEnd"/>
      <w:r w:rsidRPr="00B33BB9">
        <w:rPr>
          <w:highlight w:val="white"/>
          <w:lang w:val="en-US"/>
        </w:rPr>
        <w:t xml:space="preserve">, </w:t>
      </w:r>
      <w:proofErr w:type="spellStart"/>
      <w:r w:rsidRPr="00B33BB9">
        <w:rPr>
          <w:highlight w:val="white"/>
          <w:lang w:val="en-US"/>
        </w:rPr>
        <w:t>importType</w:t>
      </w:r>
      <w:proofErr w:type="spellEnd"/>
      <w:r w:rsidRPr="00B33BB9">
        <w:rPr>
          <w:highlight w:val="white"/>
          <w:lang w:val="en-US"/>
        </w:rPr>
        <w:t>);</w:t>
      </w:r>
    </w:p>
    <w:p w14:paraId="2A6BB3F1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lastRenderedPageBreak/>
        <w:t xml:space="preserve">         }</w:t>
      </w:r>
    </w:p>
    <w:p w14:paraId="00E2F50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else</w:t>
      </w:r>
    </w:p>
    <w:p w14:paraId="1DDEC42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{</w:t>
      </w:r>
    </w:p>
    <w:p w14:paraId="06186910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</w:t>
      </w:r>
      <w:proofErr w:type="spellStart"/>
      <w:r w:rsidRPr="00B33BB9">
        <w:rPr>
          <w:highlight w:val="white"/>
          <w:lang w:val="en-US"/>
        </w:rPr>
        <w:t>MessageBox.Show</w:t>
      </w:r>
      <w:proofErr w:type="spellEnd"/>
      <w:r w:rsidRPr="00B33BB9">
        <w:rPr>
          <w:highlight w:val="white"/>
          <w:lang w:val="en-US"/>
        </w:rPr>
        <w:t>("</w:t>
      </w:r>
      <w:r w:rsidRPr="00B33BB9">
        <w:rPr>
          <w:highlight w:val="white"/>
        </w:rPr>
        <w:t>Выберите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файл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или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введите</w:t>
      </w:r>
      <w:r w:rsidRPr="00B33BB9">
        <w:rPr>
          <w:highlight w:val="white"/>
          <w:lang w:val="en-US"/>
        </w:rPr>
        <w:t xml:space="preserve"> JSON",</w:t>
      </w:r>
    </w:p>
    <w:p w14:paraId="718335B5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    "</w:t>
      </w:r>
      <w:r w:rsidRPr="00B33BB9">
        <w:rPr>
          <w:highlight w:val="white"/>
        </w:rPr>
        <w:t>Ошибка</w:t>
      </w:r>
      <w:r w:rsidRPr="00B33BB9">
        <w:rPr>
          <w:highlight w:val="white"/>
          <w:lang w:val="en-US"/>
        </w:rPr>
        <w:t xml:space="preserve">", </w:t>
      </w:r>
      <w:proofErr w:type="spellStart"/>
      <w:r w:rsidRPr="00B33BB9">
        <w:rPr>
          <w:highlight w:val="white"/>
          <w:lang w:val="en-US"/>
        </w:rPr>
        <w:t>MessageBoxButton.OK</w:t>
      </w:r>
      <w:proofErr w:type="spellEnd"/>
      <w:r w:rsidRPr="00B33BB9">
        <w:rPr>
          <w:highlight w:val="white"/>
          <w:lang w:val="en-US"/>
        </w:rPr>
        <w:t xml:space="preserve">, </w:t>
      </w:r>
      <w:proofErr w:type="spellStart"/>
      <w:r w:rsidRPr="00B33BB9">
        <w:rPr>
          <w:highlight w:val="white"/>
          <w:lang w:val="en-US"/>
        </w:rPr>
        <w:t>MessageBoxImage.Warning</w:t>
      </w:r>
      <w:proofErr w:type="spellEnd"/>
      <w:r w:rsidRPr="00B33BB9">
        <w:rPr>
          <w:highlight w:val="white"/>
          <w:lang w:val="en-US"/>
        </w:rPr>
        <w:t>);</w:t>
      </w:r>
    </w:p>
    <w:p w14:paraId="51B04D5D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  <w:lang w:val="en-US"/>
        </w:rPr>
        <w:t xml:space="preserve">             </w:t>
      </w:r>
      <w:proofErr w:type="spellStart"/>
      <w:r w:rsidRPr="00B33BB9">
        <w:rPr>
          <w:highlight w:val="white"/>
        </w:rPr>
        <w:t>return</w:t>
      </w:r>
      <w:proofErr w:type="spellEnd"/>
      <w:r w:rsidRPr="00B33BB9">
        <w:rPr>
          <w:highlight w:val="white"/>
        </w:rPr>
        <w:t>;</w:t>
      </w:r>
    </w:p>
    <w:p w14:paraId="7394BA87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</w:rPr>
        <w:t xml:space="preserve">         }</w:t>
      </w:r>
    </w:p>
    <w:p w14:paraId="2BC4D3C4" w14:textId="77777777" w:rsidR="00B33BB9" w:rsidRPr="00B33BB9" w:rsidRDefault="00B33BB9" w:rsidP="00B33BB9">
      <w:pPr>
        <w:pStyle w:val="aff0"/>
        <w:rPr>
          <w:highlight w:val="white"/>
        </w:rPr>
      </w:pPr>
    </w:p>
    <w:p w14:paraId="38FCD075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</w:rPr>
        <w:t xml:space="preserve">         </w:t>
      </w:r>
      <w:proofErr w:type="spellStart"/>
      <w:r w:rsidRPr="00B33BB9">
        <w:rPr>
          <w:highlight w:val="white"/>
        </w:rPr>
        <w:t>ShowResults</w:t>
      </w:r>
      <w:proofErr w:type="spellEnd"/>
      <w:r w:rsidRPr="00B33BB9">
        <w:rPr>
          <w:highlight w:val="white"/>
        </w:rPr>
        <w:t>(</w:t>
      </w:r>
      <w:proofErr w:type="spellStart"/>
      <w:r w:rsidRPr="00B33BB9">
        <w:rPr>
          <w:highlight w:val="white"/>
        </w:rPr>
        <w:t>result</w:t>
      </w:r>
      <w:proofErr w:type="spellEnd"/>
      <w:r w:rsidRPr="00B33BB9">
        <w:rPr>
          <w:highlight w:val="white"/>
        </w:rPr>
        <w:t>);</w:t>
      </w:r>
    </w:p>
    <w:p w14:paraId="55D5F291" w14:textId="77777777" w:rsidR="00B33BB9" w:rsidRPr="00B33BB9" w:rsidRDefault="00B33BB9" w:rsidP="00B33BB9">
      <w:pPr>
        <w:pStyle w:val="aff0"/>
        <w:rPr>
          <w:highlight w:val="white"/>
        </w:rPr>
      </w:pPr>
    </w:p>
    <w:p w14:paraId="0BC78B42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</w:rPr>
        <w:t xml:space="preserve">         // Если успешно - предложить продолжить</w:t>
      </w:r>
    </w:p>
    <w:p w14:paraId="013609A5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</w:rPr>
        <w:t xml:space="preserve">         </w:t>
      </w:r>
      <w:r w:rsidRPr="00B33BB9">
        <w:rPr>
          <w:highlight w:val="white"/>
          <w:lang w:val="en-US"/>
        </w:rPr>
        <w:t>if (</w:t>
      </w:r>
      <w:proofErr w:type="spellStart"/>
      <w:proofErr w:type="gramStart"/>
      <w:r w:rsidRPr="00B33BB9">
        <w:rPr>
          <w:highlight w:val="white"/>
          <w:lang w:val="en-US"/>
        </w:rPr>
        <w:t>result.Success</w:t>
      </w:r>
      <w:proofErr w:type="spellEnd"/>
      <w:proofErr w:type="gramEnd"/>
      <w:r w:rsidRPr="00B33BB9">
        <w:rPr>
          <w:highlight w:val="white"/>
          <w:lang w:val="en-US"/>
        </w:rPr>
        <w:t>)</w:t>
      </w:r>
    </w:p>
    <w:p w14:paraId="111CA7EE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{</w:t>
      </w:r>
    </w:p>
    <w:p w14:paraId="136316A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var </w:t>
      </w:r>
      <w:proofErr w:type="spellStart"/>
      <w:r w:rsidRPr="00B33BB9">
        <w:rPr>
          <w:highlight w:val="white"/>
          <w:lang w:val="en-US"/>
        </w:rPr>
        <w:t>dialogResult</w:t>
      </w:r>
      <w:proofErr w:type="spellEnd"/>
      <w:r w:rsidRPr="00B33BB9">
        <w:rPr>
          <w:highlight w:val="white"/>
          <w:lang w:val="en-US"/>
        </w:rPr>
        <w:t xml:space="preserve"> = </w:t>
      </w:r>
      <w:proofErr w:type="spellStart"/>
      <w:r w:rsidRPr="00B33BB9">
        <w:rPr>
          <w:highlight w:val="white"/>
          <w:lang w:val="en-US"/>
        </w:rPr>
        <w:t>MessageBox.Show</w:t>
      </w:r>
      <w:proofErr w:type="spellEnd"/>
      <w:r w:rsidRPr="00B33BB9">
        <w:rPr>
          <w:highlight w:val="white"/>
          <w:lang w:val="en-US"/>
        </w:rPr>
        <w:t>(</w:t>
      </w:r>
    </w:p>
    <w:p w14:paraId="5B68C4B1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  <w:lang w:val="en-US"/>
        </w:rPr>
        <w:t xml:space="preserve">                 </w:t>
      </w:r>
      <w:r w:rsidRPr="00B33BB9">
        <w:rPr>
          <w:highlight w:val="white"/>
        </w:rPr>
        <w:t>"Импорт успешно завершен. Хотите импортировать еще данные?",</w:t>
      </w:r>
    </w:p>
    <w:p w14:paraId="5D4EAF7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</w:rPr>
        <w:t xml:space="preserve">                 </w:t>
      </w:r>
      <w:r w:rsidRPr="00B33BB9">
        <w:rPr>
          <w:highlight w:val="white"/>
          <w:lang w:val="en-US"/>
        </w:rPr>
        <w:t>"</w:t>
      </w:r>
      <w:r w:rsidRPr="00B33BB9">
        <w:rPr>
          <w:highlight w:val="white"/>
        </w:rPr>
        <w:t>Импорт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завершен</w:t>
      </w:r>
      <w:r w:rsidRPr="00B33BB9">
        <w:rPr>
          <w:highlight w:val="white"/>
          <w:lang w:val="en-US"/>
        </w:rPr>
        <w:t>",</w:t>
      </w:r>
    </w:p>
    <w:p w14:paraId="2EADBB93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    </w:t>
      </w:r>
      <w:proofErr w:type="spellStart"/>
      <w:r w:rsidRPr="00B33BB9">
        <w:rPr>
          <w:highlight w:val="white"/>
          <w:lang w:val="en-US"/>
        </w:rPr>
        <w:t>MessageBoxButton.YesNo</w:t>
      </w:r>
      <w:proofErr w:type="spellEnd"/>
      <w:r w:rsidRPr="00B33BB9">
        <w:rPr>
          <w:highlight w:val="white"/>
          <w:lang w:val="en-US"/>
        </w:rPr>
        <w:t>,</w:t>
      </w:r>
    </w:p>
    <w:p w14:paraId="5A01C659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    </w:t>
      </w:r>
      <w:proofErr w:type="spellStart"/>
      <w:r w:rsidRPr="00B33BB9">
        <w:rPr>
          <w:highlight w:val="white"/>
          <w:lang w:val="en-US"/>
        </w:rPr>
        <w:t>MessageBoxImage.Question</w:t>
      </w:r>
      <w:proofErr w:type="spellEnd"/>
      <w:r w:rsidRPr="00B33BB9">
        <w:rPr>
          <w:highlight w:val="white"/>
          <w:lang w:val="en-US"/>
        </w:rPr>
        <w:t>);</w:t>
      </w:r>
    </w:p>
    <w:p w14:paraId="11233D45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</w:p>
    <w:p w14:paraId="0FF239FD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if (</w:t>
      </w:r>
      <w:proofErr w:type="spellStart"/>
      <w:r w:rsidRPr="00B33BB9">
        <w:rPr>
          <w:highlight w:val="white"/>
          <w:lang w:val="en-US"/>
        </w:rPr>
        <w:t>dialogResult</w:t>
      </w:r>
      <w:proofErr w:type="spellEnd"/>
      <w:r w:rsidRPr="00B33BB9">
        <w:rPr>
          <w:highlight w:val="white"/>
          <w:lang w:val="en-US"/>
        </w:rPr>
        <w:t xml:space="preserve"> == </w:t>
      </w:r>
      <w:proofErr w:type="spellStart"/>
      <w:r w:rsidRPr="00B33BB9">
        <w:rPr>
          <w:highlight w:val="white"/>
          <w:lang w:val="en-US"/>
        </w:rPr>
        <w:t>MessageBoxResult.No</w:t>
      </w:r>
      <w:proofErr w:type="spellEnd"/>
      <w:r w:rsidRPr="00B33BB9">
        <w:rPr>
          <w:highlight w:val="white"/>
          <w:lang w:val="en-US"/>
        </w:rPr>
        <w:t>)</w:t>
      </w:r>
    </w:p>
    <w:p w14:paraId="5AA7620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{</w:t>
      </w:r>
    </w:p>
    <w:p w14:paraId="6269369B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    </w:t>
      </w:r>
      <w:proofErr w:type="spellStart"/>
      <w:proofErr w:type="gramStart"/>
      <w:r w:rsidRPr="00B33BB9">
        <w:rPr>
          <w:highlight w:val="white"/>
          <w:lang w:val="en-US"/>
        </w:rPr>
        <w:t>App.CurrentFrame.Navigate</w:t>
      </w:r>
      <w:proofErr w:type="spellEnd"/>
      <w:proofErr w:type="gramEnd"/>
      <w:r w:rsidRPr="00B33BB9">
        <w:rPr>
          <w:highlight w:val="white"/>
          <w:lang w:val="en-US"/>
        </w:rPr>
        <w:t xml:space="preserve">(new </w:t>
      </w:r>
      <w:proofErr w:type="spellStart"/>
      <w:r w:rsidRPr="00B33BB9">
        <w:rPr>
          <w:highlight w:val="white"/>
          <w:lang w:val="en-US"/>
        </w:rPr>
        <w:t>ProfilePage</w:t>
      </w:r>
      <w:proofErr w:type="spellEnd"/>
      <w:r w:rsidRPr="00B33BB9">
        <w:rPr>
          <w:highlight w:val="white"/>
          <w:lang w:val="en-US"/>
        </w:rPr>
        <w:t>(</w:t>
      </w:r>
      <w:proofErr w:type="spellStart"/>
      <w:r w:rsidRPr="00B33BB9">
        <w:rPr>
          <w:highlight w:val="white"/>
          <w:lang w:val="en-US"/>
        </w:rPr>
        <w:t>CurrentUser.UserID</w:t>
      </w:r>
      <w:proofErr w:type="spellEnd"/>
      <w:r w:rsidRPr="00B33BB9">
        <w:rPr>
          <w:highlight w:val="white"/>
          <w:lang w:val="en-US"/>
        </w:rPr>
        <w:t>));</w:t>
      </w:r>
    </w:p>
    <w:p w14:paraId="7960C6C0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}</w:t>
      </w:r>
    </w:p>
    <w:p w14:paraId="10B5A9EA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}</w:t>
      </w:r>
    </w:p>
    <w:p w14:paraId="24443AB8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}</w:t>
      </w:r>
    </w:p>
    <w:p w14:paraId="688D6DF9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catch (Exception ex)</w:t>
      </w:r>
    </w:p>
    <w:p w14:paraId="14C0CE17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{</w:t>
      </w:r>
    </w:p>
    <w:p w14:paraId="43AEF9A9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</w:t>
      </w:r>
      <w:proofErr w:type="spellStart"/>
      <w:r w:rsidRPr="00B33BB9">
        <w:rPr>
          <w:highlight w:val="white"/>
          <w:lang w:val="en-US"/>
        </w:rPr>
        <w:t>MessageBox.Show</w:t>
      </w:r>
      <w:proofErr w:type="spellEnd"/>
      <w:r w:rsidRPr="00B33BB9">
        <w:rPr>
          <w:highlight w:val="white"/>
          <w:lang w:val="en-US"/>
        </w:rPr>
        <w:t>($"</w:t>
      </w:r>
      <w:r w:rsidRPr="00B33BB9">
        <w:rPr>
          <w:highlight w:val="white"/>
        </w:rPr>
        <w:t>Ошибка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импорта</w:t>
      </w:r>
      <w:r w:rsidRPr="00B33BB9">
        <w:rPr>
          <w:highlight w:val="white"/>
          <w:lang w:val="en-US"/>
        </w:rPr>
        <w:t>: {</w:t>
      </w:r>
      <w:proofErr w:type="spellStart"/>
      <w:proofErr w:type="gramStart"/>
      <w:r w:rsidRPr="00B33BB9">
        <w:rPr>
          <w:highlight w:val="white"/>
          <w:lang w:val="en-US"/>
        </w:rPr>
        <w:t>ex.Message</w:t>
      </w:r>
      <w:proofErr w:type="spellEnd"/>
      <w:proofErr w:type="gramEnd"/>
      <w:r w:rsidRPr="00B33BB9">
        <w:rPr>
          <w:highlight w:val="white"/>
          <w:lang w:val="en-US"/>
        </w:rPr>
        <w:t>}",</w:t>
      </w:r>
    </w:p>
    <w:p w14:paraId="2AAC8FCE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    "</w:t>
      </w:r>
      <w:r w:rsidRPr="00B33BB9">
        <w:rPr>
          <w:highlight w:val="white"/>
        </w:rPr>
        <w:t>Ошибка</w:t>
      </w:r>
      <w:r w:rsidRPr="00B33BB9">
        <w:rPr>
          <w:highlight w:val="white"/>
          <w:lang w:val="en-US"/>
        </w:rPr>
        <w:t xml:space="preserve">", </w:t>
      </w:r>
      <w:proofErr w:type="spellStart"/>
      <w:r w:rsidRPr="00B33BB9">
        <w:rPr>
          <w:highlight w:val="white"/>
          <w:lang w:val="en-US"/>
        </w:rPr>
        <w:t>MessageBoxButton.OK</w:t>
      </w:r>
      <w:proofErr w:type="spellEnd"/>
      <w:r w:rsidRPr="00B33BB9">
        <w:rPr>
          <w:highlight w:val="white"/>
          <w:lang w:val="en-US"/>
        </w:rPr>
        <w:t xml:space="preserve">, </w:t>
      </w:r>
      <w:proofErr w:type="spellStart"/>
      <w:r w:rsidRPr="00B33BB9">
        <w:rPr>
          <w:highlight w:val="white"/>
          <w:lang w:val="en-US"/>
        </w:rPr>
        <w:t>MessageBoxImage.Error</w:t>
      </w:r>
      <w:proofErr w:type="spellEnd"/>
      <w:r w:rsidRPr="00B33BB9">
        <w:rPr>
          <w:highlight w:val="white"/>
          <w:lang w:val="en-US"/>
        </w:rPr>
        <w:t>);</w:t>
      </w:r>
    </w:p>
    <w:p w14:paraId="39158949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}</w:t>
      </w:r>
    </w:p>
    <w:p w14:paraId="0A4078E2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finally</w:t>
      </w:r>
    </w:p>
    <w:p w14:paraId="666A34E4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{</w:t>
      </w:r>
    </w:p>
    <w:p w14:paraId="137BF0EA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</w:t>
      </w:r>
      <w:proofErr w:type="spellStart"/>
      <w:r w:rsidRPr="00B33BB9">
        <w:rPr>
          <w:highlight w:val="white"/>
          <w:lang w:val="en-US"/>
        </w:rPr>
        <w:t>ImportButton.IsEnabled</w:t>
      </w:r>
      <w:proofErr w:type="spellEnd"/>
      <w:r w:rsidRPr="00B33BB9">
        <w:rPr>
          <w:highlight w:val="white"/>
          <w:lang w:val="en-US"/>
        </w:rPr>
        <w:t xml:space="preserve"> = true;</w:t>
      </w:r>
    </w:p>
    <w:p w14:paraId="14D5EB92" w14:textId="77777777" w:rsidR="00B33BB9" w:rsidRPr="00B33BB9" w:rsidRDefault="00B33BB9" w:rsidP="00B33BB9">
      <w:pPr>
        <w:pStyle w:val="aff0"/>
        <w:rPr>
          <w:highlight w:val="white"/>
          <w:lang w:val="en-US"/>
        </w:rPr>
      </w:pPr>
      <w:r w:rsidRPr="00B33BB9">
        <w:rPr>
          <w:highlight w:val="white"/>
          <w:lang w:val="en-US"/>
        </w:rPr>
        <w:t xml:space="preserve">         </w:t>
      </w:r>
      <w:proofErr w:type="spellStart"/>
      <w:r w:rsidRPr="00B33BB9">
        <w:rPr>
          <w:highlight w:val="white"/>
          <w:lang w:val="en-US"/>
        </w:rPr>
        <w:t>ImportButton.Content</w:t>
      </w:r>
      <w:proofErr w:type="spellEnd"/>
      <w:r w:rsidRPr="00B33BB9">
        <w:rPr>
          <w:highlight w:val="white"/>
          <w:lang w:val="en-US"/>
        </w:rPr>
        <w:t xml:space="preserve"> = "</w:t>
      </w:r>
      <w:r w:rsidRPr="00B33BB9">
        <w:rPr>
          <w:highlight w:val="white"/>
        </w:rPr>
        <w:t>Начать</w:t>
      </w:r>
      <w:r w:rsidRPr="00B33BB9">
        <w:rPr>
          <w:highlight w:val="white"/>
          <w:lang w:val="en-US"/>
        </w:rPr>
        <w:t xml:space="preserve"> </w:t>
      </w:r>
      <w:r w:rsidRPr="00B33BB9">
        <w:rPr>
          <w:highlight w:val="white"/>
        </w:rPr>
        <w:t>импорт</w:t>
      </w:r>
      <w:r w:rsidRPr="00B33BB9">
        <w:rPr>
          <w:highlight w:val="white"/>
          <w:lang w:val="en-US"/>
        </w:rPr>
        <w:t>";</w:t>
      </w:r>
    </w:p>
    <w:p w14:paraId="6DBAFA1B" w14:textId="77777777" w:rsidR="00B33BB9" w:rsidRPr="00B33BB9" w:rsidRDefault="00B33BB9" w:rsidP="00B33BB9">
      <w:pPr>
        <w:pStyle w:val="aff0"/>
        <w:rPr>
          <w:highlight w:val="white"/>
        </w:rPr>
      </w:pPr>
      <w:r w:rsidRPr="00B33BB9">
        <w:rPr>
          <w:highlight w:val="white"/>
          <w:lang w:val="en-US"/>
        </w:rPr>
        <w:t xml:space="preserve">     </w:t>
      </w:r>
      <w:r w:rsidRPr="00B33BB9">
        <w:rPr>
          <w:highlight w:val="white"/>
        </w:rPr>
        <w:t>}</w:t>
      </w:r>
    </w:p>
    <w:p w14:paraId="16AC5738" w14:textId="3919D53F" w:rsidR="00B33BB9" w:rsidRPr="00B33BB9" w:rsidRDefault="00B33BB9" w:rsidP="00B33BB9">
      <w:pPr>
        <w:pStyle w:val="aff0"/>
      </w:pPr>
      <w:r w:rsidRPr="00B33BB9">
        <w:rPr>
          <w:highlight w:val="white"/>
        </w:rPr>
        <w:t xml:space="preserve"> }</w:t>
      </w:r>
    </w:p>
    <w:p w14:paraId="7A9B8FD7" w14:textId="245E17B2" w:rsidR="009A0FD0" w:rsidRDefault="009A0FD0" w:rsidP="009A0FD0">
      <w:pPr>
        <w:pStyle w:val="1"/>
      </w:pPr>
      <w:r>
        <w:lastRenderedPageBreak/>
        <w:t>Тестирование и отладка программного обеспечения</w:t>
      </w:r>
    </w:p>
    <w:p w14:paraId="48BFDE95" w14:textId="21FD644C" w:rsidR="009A0FD0" w:rsidRDefault="009A0FD0" w:rsidP="009A0FD0">
      <w:pPr>
        <w:pStyle w:val="2"/>
      </w:pPr>
      <w:r>
        <w:t>Структурное тестирование</w:t>
      </w:r>
    </w:p>
    <w:p w14:paraId="2FAF1B82" w14:textId="1999FBBD" w:rsidR="001B3390" w:rsidRPr="001B7A58" w:rsidRDefault="001B7A58" w:rsidP="001B3390">
      <w:pPr>
        <w:pStyle w:val="a3"/>
      </w:pPr>
      <w:r>
        <w:t>В рамках курсового проектирования проведено с</w:t>
      </w:r>
      <w:r w:rsidRPr="004D6277">
        <w:t xml:space="preserve">труктурное тестирование приложения </w:t>
      </w:r>
      <w:r w:rsidRPr="008E663B">
        <w:t>[1]</w:t>
      </w:r>
      <w:r>
        <w:t>.</w:t>
      </w:r>
      <w:r w:rsidRPr="001B7A58">
        <w:t xml:space="preserve"> Листингом 6 представлен код </w:t>
      </w:r>
      <w:proofErr w:type="spellStart"/>
      <w:r w:rsidRPr="001B7A58">
        <w:t>unit</w:t>
      </w:r>
      <w:proofErr w:type="spellEnd"/>
      <w:r w:rsidRPr="001B7A58">
        <w:t xml:space="preserve">-теста для </w:t>
      </w:r>
      <w:r>
        <w:t xml:space="preserve">сервиса </w:t>
      </w:r>
      <w:proofErr w:type="spellStart"/>
      <w:r w:rsidRPr="001B7A58">
        <w:t>UserService</w:t>
      </w:r>
      <w:proofErr w:type="spellEnd"/>
      <w:r w:rsidRPr="001B7A58">
        <w:t>.</w:t>
      </w:r>
    </w:p>
    <w:p w14:paraId="0353197F" w14:textId="275038F7" w:rsidR="001B7A58" w:rsidRDefault="001B7A58" w:rsidP="001B7A58">
      <w:pPr>
        <w:pStyle w:val="aff2"/>
      </w:pPr>
      <w:r>
        <w:t xml:space="preserve">Листинг </w:t>
      </w:r>
      <w:r w:rsidRPr="001B7A58">
        <w:t>6</w:t>
      </w:r>
      <w:r>
        <w:t xml:space="preserve"> </w:t>
      </w:r>
      <w:r w:rsidRPr="00C838EB">
        <w:t>–</w:t>
      </w:r>
      <w:r>
        <w:t xml:space="preserve"> Код </w:t>
      </w:r>
      <w:proofErr w:type="spellStart"/>
      <w:r w:rsidRPr="001B7A58">
        <w:t>unit</w:t>
      </w:r>
      <w:proofErr w:type="spellEnd"/>
      <w:r w:rsidRPr="001B7A58">
        <w:t xml:space="preserve">-теста для </w:t>
      </w:r>
      <w:r>
        <w:t xml:space="preserve">сервиса </w:t>
      </w:r>
      <w:proofErr w:type="spellStart"/>
      <w:r w:rsidRPr="001B7A58">
        <w:t>UserService</w:t>
      </w:r>
      <w:proofErr w:type="spellEnd"/>
    </w:p>
    <w:p w14:paraId="25100EE0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>[Fact]</w:t>
      </w:r>
    </w:p>
    <w:p w14:paraId="74176DE1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public async Task </w:t>
      </w:r>
      <w:proofErr w:type="spellStart"/>
      <w:r w:rsidRPr="001B7A58">
        <w:rPr>
          <w:highlight w:val="white"/>
          <w:lang w:val="en-US"/>
        </w:rPr>
        <w:t>GetUserByLoginAndPasswordAsync_ValidCredentials_</w:t>
      </w:r>
      <w:proofErr w:type="gramStart"/>
      <w:r w:rsidRPr="001B7A58">
        <w:rPr>
          <w:highlight w:val="white"/>
          <w:lang w:val="en-US"/>
        </w:rPr>
        <w:t>ReturnsUser</w:t>
      </w:r>
      <w:proofErr w:type="spellEnd"/>
      <w:r w:rsidRPr="001B7A58">
        <w:rPr>
          <w:highlight w:val="white"/>
          <w:lang w:val="en-US"/>
        </w:rPr>
        <w:t>(</w:t>
      </w:r>
      <w:proofErr w:type="gramEnd"/>
      <w:r w:rsidRPr="001B7A58">
        <w:rPr>
          <w:highlight w:val="white"/>
          <w:lang w:val="en-US"/>
        </w:rPr>
        <w:t>)</w:t>
      </w:r>
    </w:p>
    <w:p w14:paraId="41DF4E05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>{</w:t>
      </w:r>
    </w:p>
    <w:p w14:paraId="2EC0E445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// Arrange</w:t>
      </w:r>
    </w:p>
    <w:p w14:paraId="3901E55D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using var context = </w:t>
      </w:r>
      <w:proofErr w:type="spellStart"/>
      <w:proofErr w:type="gramStart"/>
      <w:r w:rsidRPr="001B7A58">
        <w:rPr>
          <w:highlight w:val="white"/>
          <w:lang w:val="en-US"/>
        </w:rPr>
        <w:t>CreateInMemoryContext</w:t>
      </w:r>
      <w:proofErr w:type="spellEnd"/>
      <w:r w:rsidRPr="001B7A58">
        <w:rPr>
          <w:highlight w:val="white"/>
          <w:lang w:val="en-US"/>
        </w:rPr>
        <w:t>(</w:t>
      </w:r>
      <w:proofErr w:type="gramEnd"/>
      <w:r w:rsidRPr="001B7A58">
        <w:rPr>
          <w:highlight w:val="white"/>
          <w:lang w:val="en-US"/>
        </w:rPr>
        <w:t>);</w:t>
      </w:r>
    </w:p>
    <w:p w14:paraId="18C8E067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</w:p>
    <w:p w14:paraId="6D558B0F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// </w:t>
      </w:r>
      <w:r w:rsidRPr="001B7A58">
        <w:rPr>
          <w:highlight w:val="white"/>
        </w:rPr>
        <w:t>Создаем</w:t>
      </w:r>
      <w:r w:rsidRPr="001B7A58">
        <w:rPr>
          <w:highlight w:val="white"/>
          <w:lang w:val="en-US"/>
        </w:rPr>
        <w:t xml:space="preserve"> </w:t>
      </w:r>
      <w:r w:rsidRPr="001B7A58">
        <w:rPr>
          <w:highlight w:val="white"/>
        </w:rPr>
        <w:t>тестовые</w:t>
      </w:r>
      <w:r w:rsidRPr="001B7A58">
        <w:rPr>
          <w:highlight w:val="white"/>
          <w:lang w:val="en-US"/>
        </w:rPr>
        <w:t xml:space="preserve"> </w:t>
      </w:r>
      <w:r w:rsidRPr="001B7A58">
        <w:rPr>
          <w:highlight w:val="white"/>
        </w:rPr>
        <w:t>данные</w:t>
      </w:r>
    </w:p>
    <w:p w14:paraId="05C4AEC5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var role = new Role </w:t>
      </w:r>
      <w:proofErr w:type="gramStart"/>
      <w:r w:rsidRPr="001B7A58">
        <w:rPr>
          <w:highlight w:val="white"/>
          <w:lang w:val="en-US"/>
        </w:rPr>
        <w:t xml:space="preserve">{ </w:t>
      </w:r>
      <w:proofErr w:type="spellStart"/>
      <w:r w:rsidRPr="001B7A58">
        <w:rPr>
          <w:highlight w:val="white"/>
          <w:lang w:val="en-US"/>
        </w:rPr>
        <w:t>RoleId</w:t>
      </w:r>
      <w:proofErr w:type="spellEnd"/>
      <w:proofErr w:type="gramEnd"/>
      <w:r w:rsidRPr="001B7A58">
        <w:rPr>
          <w:highlight w:val="white"/>
          <w:lang w:val="en-US"/>
        </w:rPr>
        <w:t xml:space="preserve"> = 1, </w:t>
      </w:r>
      <w:proofErr w:type="spellStart"/>
      <w:r w:rsidRPr="001B7A58">
        <w:rPr>
          <w:highlight w:val="white"/>
          <w:lang w:val="en-US"/>
        </w:rPr>
        <w:t>RoleName</w:t>
      </w:r>
      <w:proofErr w:type="spellEnd"/>
      <w:r w:rsidRPr="001B7A58">
        <w:rPr>
          <w:highlight w:val="white"/>
          <w:lang w:val="en-US"/>
        </w:rPr>
        <w:t xml:space="preserve"> = "</w:t>
      </w:r>
      <w:r w:rsidRPr="001B7A58">
        <w:rPr>
          <w:highlight w:val="white"/>
        </w:rPr>
        <w:t>Преподаватель</w:t>
      </w:r>
      <w:r w:rsidRPr="001B7A58">
        <w:rPr>
          <w:highlight w:val="white"/>
          <w:lang w:val="en-US"/>
        </w:rPr>
        <w:t>" };</w:t>
      </w:r>
    </w:p>
    <w:p w14:paraId="657179D4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var user = new User</w:t>
      </w:r>
    </w:p>
    <w:p w14:paraId="4D5BB80B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{</w:t>
      </w:r>
    </w:p>
    <w:p w14:paraId="52B06BC4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    </w:t>
      </w:r>
      <w:proofErr w:type="spellStart"/>
      <w:r w:rsidRPr="001B7A58">
        <w:rPr>
          <w:highlight w:val="white"/>
          <w:lang w:val="en-US"/>
        </w:rPr>
        <w:t>UserId</w:t>
      </w:r>
      <w:proofErr w:type="spellEnd"/>
      <w:r w:rsidRPr="001B7A58">
        <w:rPr>
          <w:highlight w:val="white"/>
          <w:lang w:val="en-US"/>
        </w:rPr>
        <w:t xml:space="preserve"> = 1,</w:t>
      </w:r>
    </w:p>
    <w:p w14:paraId="55231C03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    </w:t>
      </w:r>
      <w:proofErr w:type="spellStart"/>
      <w:r w:rsidRPr="001B7A58">
        <w:rPr>
          <w:highlight w:val="white"/>
          <w:lang w:val="en-US"/>
        </w:rPr>
        <w:t>UserLogin</w:t>
      </w:r>
      <w:proofErr w:type="spellEnd"/>
      <w:r w:rsidRPr="001B7A58">
        <w:rPr>
          <w:highlight w:val="white"/>
          <w:lang w:val="en-US"/>
        </w:rPr>
        <w:t xml:space="preserve"> = "teacher1",</w:t>
      </w:r>
    </w:p>
    <w:p w14:paraId="3EF688D0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    </w:t>
      </w:r>
      <w:proofErr w:type="spellStart"/>
      <w:r w:rsidRPr="001B7A58">
        <w:rPr>
          <w:highlight w:val="white"/>
          <w:lang w:val="en-US"/>
        </w:rPr>
        <w:t>UserPassword</w:t>
      </w:r>
      <w:proofErr w:type="spellEnd"/>
      <w:r w:rsidRPr="001B7A58">
        <w:rPr>
          <w:highlight w:val="white"/>
          <w:lang w:val="en-US"/>
        </w:rPr>
        <w:t xml:space="preserve"> = "password123",</w:t>
      </w:r>
    </w:p>
    <w:p w14:paraId="12EB78B8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    Role = role,</w:t>
      </w:r>
    </w:p>
    <w:p w14:paraId="6E82E68F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    </w:t>
      </w:r>
      <w:proofErr w:type="spellStart"/>
      <w:r w:rsidRPr="001B7A58">
        <w:rPr>
          <w:highlight w:val="white"/>
          <w:lang w:val="en-US"/>
        </w:rPr>
        <w:t>RoleId</w:t>
      </w:r>
      <w:proofErr w:type="spellEnd"/>
      <w:r w:rsidRPr="001B7A58">
        <w:rPr>
          <w:highlight w:val="white"/>
          <w:lang w:val="en-US"/>
        </w:rPr>
        <w:t xml:space="preserve"> = 1</w:t>
      </w:r>
    </w:p>
    <w:p w14:paraId="2ED3F33D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};</w:t>
      </w:r>
    </w:p>
    <w:p w14:paraId="1427253C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</w:p>
    <w:p w14:paraId="3CCC1982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</w:t>
      </w:r>
      <w:proofErr w:type="spellStart"/>
      <w:proofErr w:type="gramStart"/>
      <w:r w:rsidRPr="001B7A58">
        <w:rPr>
          <w:highlight w:val="white"/>
          <w:lang w:val="en-US"/>
        </w:rPr>
        <w:t>context.Roles.Add</w:t>
      </w:r>
      <w:proofErr w:type="spellEnd"/>
      <w:proofErr w:type="gramEnd"/>
      <w:r w:rsidRPr="001B7A58">
        <w:rPr>
          <w:highlight w:val="white"/>
          <w:lang w:val="en-US"/>
        </w:rPr>
        <w:t>(role);</w:t>
      </w:r>
    </w:p>
    <w:p w14:paraId="7CFB583B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</w:t>
      </w:r>
      <w:proofErr w:type="spellStart"/>
      <w:proofErr w:type="gramStart"/>
      <w:r w:rsidRPr="001B7A58">
        <w:rPr>
          <w:highlight w:val="white"/>
          <w:lang w:val="en-US"/>
        </w:rPr>
        <w:t>context.Users.Add</w:t>
      </w:r>
      <w:proofErr w:type="spellEnd"/>
      <w:proofErr w:type="gramEnd"/>
      <w:r w:rsidRPr="001B7A58">
        <w:rPr>
          <w:highlight w:val="white"/>
          <w:lang w:val="en-US"/>
        </w:rPr>
        <w:t>(user);</w:t>
      </w:r>
    </w:p>
    <w:p w14:paraId="5174BEA0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await </w:t>
      </w:r>
      <w:proofErr w:type="spellStart"/>
      <w:proofErr w:type="gramStart"/>
      <w:r w:rsidRPr="001B7A58">
        <w:rPr>
          <w:highlight w:val="white"/>
          <w:lang w:val="en-US"/>
        </w:rPr>
        <w:t>context.SaveChangesAsync</w:t>
      </w:r>
      <w:proofErr w:type="spellEnd"/>
      <w:proofErr w:type="gramEnd"/>
      <w:r w:rsidRPr="001B7A58">
        <w:rPr>
          <w:highlight w:val="white"/>
          <w:lang w:val="en-US"/>
        </w:rPr>
        <w:t>();</w:t>
      </w:r>
    </w:p>
    <w:p w14:paraId="06C1EF3F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</w:p>
    <w:p w14:paraId="590405AC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var service = new </w:t>
      </w:r>
      <w:proofErr w:type="spellStart"/>
      <w:r w:rsidRPr="001B7A58">
        <w:rPr>
          <w:highlight w:val="white"/>
          <w:lang w:val="en-US"/>
        </w:rPr>
        <w:t>UserService</w:t>
      </w:r>
      <w:proofErr w:type="spellEnd"/>
      <w:r w:rsidRPr="001B7A58">
        <w:rPr>
          <w:highlight w:val="white"/>
          <w:lang w:val="en-US"/>
        </w:rPr>
        <w:t>(context);</w:t>
      </w:r>
    </w:p>
    <w:p w14:paraId="0A5A83C2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</w:p>
    <w:p w14:paraId="4D7D6F02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// Act</w:t>
      </w:r>
    </w:p>
    <w:p w14:paraId="60188F25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var result = await </w:t>
      </w:r>
      <w:proofErr w:type="spellStart"/>
      <w:proofErr w:type="gramStart"/>
      <w:r w:rsidRPr="001B7A58">
        <w:rPr>
          <w:highlight w:val="white"/>
          <w:lang w:val="en-US"/>
        </w:rPr>
        <w:t>service.GetUserByLoginAndPasswordAsync</w:t>
      </w:r>
      <w:proofErr w:type="spellEnd"/>
      <w:proofErr w:type="gramEnd"/>
      <w:r w:rsidRPr="001B7A58">
        <w:rPr>
          <w:highlight w:val="white"/>
          <w:lang w:val="en-US"/>
        </w:rPr>
        <w:t>("teacher1", "password123");</w:t>
      </w:r>
    </w:p>
    <w:p w14:paraId="29385C1A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</w:p>
    <w:p w14:paraId="72322D3B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// Assert</w:t>
      </w:r>
    </w:p>
    <w:p w14:paraId="09FE1DD5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</w:t>
      </w:r>
      <w:proofErr w:type="spellStart"/>
      <w:r w:rsidRPr="001B7A58">
        <w:rPr>
          <w:highlight w:val="white"/>
          <w:lang w:val="en-US"/>
        </w:rPr>
        <w:t>Assert.NotNull</w:t>
      </w:r>
      <w:proofErr w:type="spellEnd"/>
      <w:r w:rsidRPr="001B7A58">
        <w:rPr>
          <w:highlight w:val="white"/>
          <w:lang w:val="en-US"/>
        </w:rPr>
        <w:t>(result);</w:t>
      </w:r>
    </w:p>
    <w:p w14:paraId="74CB2F58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</w:t>
      </w:r>
      <w:proofErr w:type="spellStart"/>
      <w:r w:rsidRPr="001B7A58">
        <w:rPr>
          <w:highlight w:val="white"/>
          <w:lang w:val="en-US"/>
        </w:rPr>
        <w:t>Assert.Equal</w:t>
      </w:r>
      <w:proofErr w:type="spellEnd"/>
      <w:r w:rsidRPr="001B7A58">
        <w:rPr>
          <w:highlight w:val="white"/>
          <w:lang w:val="en-US"/>
        </w:rPr>
        <w:t xml:space="preserve">("teacher1", </w:t>
      </w:r>
      <w:proofErr w:type="spellStart"/>
      <w:proofErr w:type="gramStart"/>
      <w:r w:rsidRPr="001B7A58">
        <w:rPr>
          <w:highlight w:val="white"/>
          <w:lang w:val="en-US"/>
        </w:rPr>
        <w:t>result.UserLogin</w:t>
      </w:r>
      <w:proofErr w:type="spellEnd"/>
      <w:proofErr w:type="gramEnd"/>
      <w:r w:rsidRPr="001B7A58">
        <w:rPr>
          <w:highlight w:val="white"/>
          <w:lang w:val="en-US"/>
        </w:rPr>
        <w:t>);</w:t>
      </w:r>
    </w:p>
    <w:p w14:paraId="31E4414D" w14:textId="77777777" w:rsidR="001B7A58" w:rsidRPr="001B7A58" w:rsidRDefault="001B7A58" w:rsidP="001B7A58">
      <w:pPr>
        <w:pStyle w:val="aff0"/>
        <w:rPr>
          <w:highlight w:val="white"/>
          <w:lang w:val="en-US"/>
        </w:rPr>
      </w:pPr>
      <w:r w:rsidRPr="001B7A58">
        <w:rPr>
          <w:highlight w:val="white"/>
          <w:lang w:val="en-US"/>
        </w:rPr>
        <w:t xml:space="preserve">    </w:t>
      </w:r>
      <w:proofErr w:type="spellStart"/>
      <w:r w:rsidRPr="001B7A58">
        <w:rPr>
          <w:highlight w:val="white"/>
          <w:lang w:val="en-US"/>
        </w:rPr>
        <w:t>Assert.Equal</w:t>
      </w:r>
      <w:proofErr w:type="spellEnd"/>
      <w:r w:rsidRPr="001B7A58">
        <w:rPr>
          <w:highlight w:val="white"/>
          <w:lang w:val="en-US"/>
        </w:rPr>
        <w:t>("</w:t>
      </w:r>
      <w:r w:rsidRPr="001B7A58">
        <w:rPr>
          <w:highlight w:val="white"/>
        </w:rPr>
        <w:t>Преподаватель</w:t>
      </w:r>
      <w:r w:rsidRPr="001B7A58">
        <w:rPr>
          <w:highlight w:val="white"/>
          <w:lang w:val="en-US"/>
        </w:rPr>
        <w:t xml:space="preserve">", </w:t>
      </w:r>
      <w:proofErr w:type="spellStart"/>
      <w:proofErr w:type="gramStart"/>
      <w:r w:rsidRPr="001B7A58">
        <w:rPr>
          <w:highlight w:val="white"/>
          <w:lang w:val="en-US"/>
        </w:rPr>
        <w:t>result.Role.RoleName</w:t>
      </w:r>
      <w:proofErr w:type="spellEnd"/>
      <w:proofErr w:type="gramEnd"/>
      <w:r w:rsidRPr="001B7A58">
        <w:rPr>
          <w:highlight w:val="white"/>
          <w:lang w:val="en-US"/>
        </w:rPr>
        <w:t>);</w:t>
      </w:r>
    </w:p>
    <w:p w14:paraId="47109D7F" w14:textId="1CA9E40B" w:rsidR="001B7A58" w:rsidRPr="001B7A58" w:rsidRDefault="001B7A58" w:rsidP="001B7A58">
      <w:pPr>
        <w:pStyle w:val="aff0"/>
        <w:rPr>
          <w:lang w:val="en-US"/>
        </w:rPr>
      </w:pPr>
      <w:r w:rsidRPr="001B7A58">
        <w:rPr>
          <w:highlight w:val="white"/>
        </w:rPr>
        <w:t>}</w:t>
      </w:r>
    </w:p>
    <w:p w14:paraId="13665904" w14:textId="0098B232" w:rsidR="009A0FD0" w:rsidRDefault="009A0FD0" w:rsidP="009A0FD0">
      <w:pPr>
        <w:pStyle w:val="2"/>
      </w:pPr>
      <w:r>
        <w:lastRenderedPageBreak/>
        <w:t>Функциональное тестирование</w:t>
      </w:r>
    </w:p>
    <w:p w14:paraId="7259B0E3" w14:textId="46DAD54D" w:rsidR="001E54E4" w:rsidRDefault="001E54E4" w:rsidP="001E54E4">
      <w:pPr>
        <w:pStyle w:val="a3"/>
      </w:pPr>
      <w:r>
        <w:t>Во время разработки проведено функциональное тестирование приложения методом черного ящика</w:t>
      </w:r>
      <w:r w:rsidR="001B3390" w:rsidRPr="001B3390">
        <w:t xml:space="preserve"> [5]</w:t>
      </w:r>
      <w:r>
        <w:t>, результаты тестирования представлены в таблице 2.</w:t>
      </w:r>
    </w:p>
    <w:p w14:paraId="75E3E155" w14:textId="4332E0FF" w:rsidR="001E54E4" w:rsidRDefault="001E54E4" w:rsidP="001E54E4">
      <w:pPr>
        <w:pStyle w:val="aff2"/>
      </w:pPr>
      <w:r w:rsidRPr="00F65438">
        <w:rPr>
          <w:spacing w:val="40"/>
        </w:rPr>
        <w:t>Таблица</w:t>
      </w:r>
      <w:r>
        <w:t xml:space="preserve"> </w:t>
      </w:r>
      <w:r w:rsidR="00C63EB3">
        <w:t>1</w:t>
      </w:r>
      <w:r>
        <w:t xml:space="preserve"> – Результаты тестирования 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1E54E4" w14:paraId="4D398832" w14:textId="77777777" w:rsidTr="007C30FC">
        <w:trPr>
          <w:trHeight w:val="567"/>
        </w:trPr>
        <w:tc>
          <w:tcPr>
            <w:tcW w:w="4106" w:type="dxa"/>
            <w:tcBorders>
              <w:bottom w:val="double" w:sz="4" w:space="0" w:color="auto"/>
            </w:tcBorders>
          </w:tcPr>
          <w:p w14:paraId="4248773C" w14:textId="77777777" w:rsidR="001E54E4" w:rsidRPr="00F65438" w:rsidRDefault="001E54E4" w:rsidP="005246B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71130E4A" w14:textId="77777777" w:rsidR="001E54E4" w:rsidRPr="00F65438" w:rsidRDefault="001E54E4" w:rsidP="005246B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3181064" w14:textId="77777777" w:rsidR="001E54E4" w:rsidRPr="00F65438" w:rsidRDefault="001E54E4" w:rsidP="005246B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E54E4" w14:paraId="2440BDA4" w14:textId="77777777" w:rsidTr="007C30FC">
        <w:trPr>
          <w:trHeight w:val="567"/>
        </w:trPr>
        <w:tc>
          <w:tcPr>
            <w:tcW w:w="4106" w:type="dxa"/>
            <w:tcBorders>
              <w:top w:val="double" w:sz="4" w:space="0" w:color="auto"/>
            </w:tcBorders>
          </w:tcPr>
          <w:p w14:paraId="332AC507" w14:textId="4A0699B2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1B7A58">
              <w:rPr>
                <w:sz w:val="24"/>
                <w:szCs w:val="20"/>
              </w:rPr>
              <w:t>название темы</w: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14:paraId="0AD56660" w14:textId="42CAA943" w:rsidR="001E54E4" w:rsidRPr="000C713E" w:rsidRDefault="001B7A58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Отобразятся все лекции по этой теме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 w14:paraId="37C539A2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E54E4" w14:paraId="262EEDC2" w14:textId="77777777" w:rsidTr="005246B8">
        <w:trPr>
          <w:trHeight w:val="567"/>
        </w:trPr>
        <w:tc>
          <w:tcPr>
            <w:tcW w:w="4106" w:type="dxa"/>
          </w:tcPr>
          <w:p w14:paraId="62B8027C" w14:textId="104CE29C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</w:t>
            </w:r>
            <w:r w:rsidR="001B7A58">
              <w:rPr>
                <w:sz w:val="24"/>
                <w:szCs w:val="20"/>
              </w:rPr>
              <w:t>на название лекции</w:t>
            </w:r>
          </w:p>
        </w:tc>
        <w:tc>
          <w:tcPr>
            <w:tcW w:w="3402" w:type="dxa"/>
          </w:tcPr>
          <w:p w14:paraId="48443AF2" w14:textId="7D64FD2A" w:rsidR="001E54E4" w:rsidRPr="000C713E" w:rsidRDefault="001B7A58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 содержимым лекции</w:t>
            </w:r>
          </w:p>
        </w:tc>
        <w:tc>
          <w:tcPr>
            <w:tcW w:w="1836" w:type="dxa"/>
          </w:tcPr>
          <w:p w14:paraId="7C961EF7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E54E4" w14:paraId="22C9BBC9" w14:textId="77777777" w:rsidTr="005246B8">
        <w:trPr>
          <w:trHeight w:val="567"/>
        </w:trPr>
        <w:tc>
          <w:tcPr>
            <w:tcW w:w="4106" w:type="dxa"/>
          </w:tcPr>
          <w:p w14:paraId="7163E10C" w14:textId="79344BAD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1B7A58">
              <w:rPr>
                <w:sz w:val="24"/>
                <w:szCs w:val="20"/>
              </w:rPr>
              <w:t>К тесту</w:t>
            </w:r>
            <w:r>
              <w:rPr>
                <w:sz w:val="24"/>
                <w:szCs w:val="20"/>
              </w:rPr>
              <w:t xml:space="preserve">» на странице </w:t>
            </w:r>
            <w:r w:rsidR="001B7A58">
              <w:rPr>
                <w:sz w:val="24"/>
                <w:szCs w:val="20"/>
              </w:rPr>
              <w:t>лекции</w:t>
            </w:r>
          </w:p>
        </w:tc>
        <w:tc>
          <w:tcPr>
            <w:tcW w:w="3402" w:type="dxa"/>
          </w:tcPr>
          <w:p w14:paraId="1FBD84B2" w14:textId="66FF9775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</w:t>
            </w:r>
            <w:r w:rsidR="001B7A58">
              <w:rPr>
                <w:sz w:val="24"/>
                <w:szCs w:val="20"/>
              </w:rPr>
              <w:t xml:space="preserve">страницу с </w:t>
            </w:r>
            <w:r w:rsidR="00FF4B50">
              <w:rPr>
                <w:sz w:val="24"/>
                <w:szCs w:val="20"/>
              </w:rPr>
              <w:t>возможностью начать тест или вернуться обратно на главную страницу</w:t>
            </w:r>
          </w:p>
        </w:tc>
        <w:tc>
          <w:tcPr>
            <w:tcW w:w="1836" w:type="dxa"/>
          </w:tcPr>
          <w:p w14:paraId="4498538A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E54E4" w14:paraId="4D723315" w14:textId="77777777" w:rsidTr="005246B8">
        <w:trPr>
          <w:trHeight w:val="567"/>
        </w:trPr>
        <w:tc>
          <w:tcPr>
            <w:tcW w:w="4106" w:type="dxa"/>
          </w:tcPr>
          <w:p w14:paraId="3035E204" w14:textId="2D74F381" w:rsidR="001E54E4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FF4B50">
              <w:rPr>
                <w:sz w:val="24"/>
                <w:szCs w:val="20"/>
              </w:rPr>
              <w:t xml:space="preserve">Начать </w:t>
            </w:r>
            <w:r>
              <w:rPr>
                <w:sz w:val="24"/>
                <w:szCs w:val="20"/>
              </w:rPr>
              <w:t>т</w:t>
            </w:r>
            <w:r w:rsidR="00FF4B50">
              <w:rPr>
                <w:sz w:val="24"/>
                <w:szCs w:val="20"/>
              </w:rPr>
              <w:t>ест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1E2C7EAF" w14:textId="207A7233" w:rsidR="001E54E4" w:rsidRDefault="00FF4B50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 вопросами по лекции. На странице таймер на выполнения теста</w:t>
            </w:r>
          </w:p>
        </w:tc>
        <w:tc>
          <w:tcPr>
            <w:tcW w:w="1836" w:type="dxa"/>
          </w:tcPr>
          <w:p w14:paraId="2C04C123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E54E4" w14:paraId="3C226687" w14:textId="77777777" w:rsidTr="005246B8">
        <w:trPr>
          <w:trHeight w:val="567"/>
        </w:trPr>
        <w:tc>
          <w:tcPr>
            <w:tcW w:w="4106" w:type="dxa"/>
          </w:tcPr>
          <w:p w14:paraId="311E7E87" w14:textId="55004463" w:rsidR="001E54E4" w:rsidRDefault="00FF4B50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Ответить на вопросы по тесту и завершить тест</w:t>
            </w:r>
          </w:p>
        </w:tc>
        <w:tc>
          <w:tcPr>
            <w:tcW w:w="3402" w:type="dxa"/>
          </w:tcPr>
          <w:p w14:paraId="79E8C8F9" w14:textId="702AF1CC" w:rsidR="001E54E4" w:rsidRDefault="00FF4B50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Пользователь узнает на какие вопросы он ответил правильно, а на какие неправильно.</w:t>
            </w:r>
          </w:p>
        </w:tc>
        <w:tc>
          <w:tcPr>
            <w:tcW w:w="1836" w:type="dxa"/>
          </w:tcPr>
          <w:p w14:paraId="7272E0AE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E54E4" w14:paraId="365FCAF9" w14:textId="77777777" w:rsidTr="005246B8">
        <w:trPr>
          <w:trHeight w:val="567"/>
        </w:trPr>
        <w:tc>
          <w:tcPr>
            <w:tcW w:w="4106" w:type="dxa"/>
          </w:tcPr>
          <w:p w14:paraId="0EC41181" w14:textId="62126B05" w:rsidR="001E54E4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FF4B50">
              <w:rPr>
                <w:sz w:val="24"/>
                <w:szCs w:val="20"/>
              </w:rPr>
              <w:t>к результатам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67325DCC" w14:textId="074CAB29" w:rsidR="00FF4B50" w:rsidRDefault="00FF4B50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Будут отображен</w:t>
            </w:r>
            <w:r w:rsidR="00B83650">
              <w:rPr>
                <w:sz w:val="24"/>
                <w:szCs w:val="20"/>
              </w:rPr>
              <w:t>о название теста и его результаты</w:t>
            </w:r>
          </w:p>
          <w:p w14:paraId="12E027C8" w14:textId="77A0999F" w:rsidR="001E54E4" w:rsidRDefault="00FF4B50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соответствии с количеством правильных ответов будет выставлена оценка</w:t>
            </w:r>
          </w:p>
        </w:tc>
        <w:tc>
          <w:tcPr>
            <w:tcW w:w="1836" w:type="dxa"/>
          </w:tcPr>
          <w:p w14:paraId="3C62D3B0" w14:textId="77777777" w:rsidR="001E54E4" w:rsidRPr="000C713E" w:rsidRDefault="001E54E4" w:rsidP="005246B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83650" w14:paraId="339611C9" w14:textId="77777777" w:rsidTr="005246B8">
        <w:trPr>
          <w:trHeight w:val="567"/>
        </w:trPr>
        <w:tc>
          <w:tcPr>
            <w:tcW w:w="4106" w:type="dxa"/>
          </w:tcPr>
          <w:p w14:paraId="13FA899A" w14:textId="07991AAB" w:rsidR="00B83650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«Личный кабинет»</w:t>
            </w:r>
          </w:p>
        </w:tc>
        <w:tc>
          <w:tcPr>
            <w:tcW w:w="3402" w:type="dxa"/>
          </w:tcPr>
          <w:p w14:paraId="0D7D95F1" w14:textId="0740AFBC" w:rsidR="00B83650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личного кабинета, в котором отображаются данные пользователя, и информация о пройденных лекциях и тестах</w:t>
            </w:r>
          </w:p>
        </w:tc>
        <w:tc>
          <w:tcPr>
            <w:tcW w:w="1836" w:type="dxa"/>
          </w:tcPr>
          <w:p w14:paraId="25EDEC7C" w14:textId="77777777" w:rsidR="00B83650" w:rsidRPr="000C713E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83650" w14:paraId="1294D269" w14:textId="77777777" w:rsidTr="005246B8">
        <w:trPr>
          <w:trHeight w:val="567"/>
        </w:trPr>
        <w:tc>
          <w:tcPr>
            <w:tcW w:w="4106" w:type="dxa"/>
          </w:tcPr>
          <w:p w14:paraId="1F352377" w14:textId="3997D08A" w:rsidR="00B83650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«К студентам»</w:t>
            </w:r>
          </w:p>
        </w:tc>
        <w:tc>
          <w:tcPr>
            <w:tcW w:w="3402" w:type="dxa"/>
          </w:tcPr>
          <w:p w14:paraId="549E3EBB" w14:textId="4CE2AA89" w:rsidR="00B83650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 поиском учеников по имени пользователя и отображением информации о них.</w:t>
            </w:r>
          </w:p>
        </w:tc>
        <w:tc>
          <w:tcPr>
            <w:tcW w:w="1836" w:type="dxa"/>
          </w:tcPr>
          <w:p w14:paraId="55D9761B" w14:textId="77777777" w:rsidR="00B83650" w:rsidRPr="000C713E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83650" w14:paraId="180B4EA8" w14:textId="77777777" w:rsidTr="005246B8">
        <w:trPr>
          <w:trHeight w:val="567"/>
        </w:trPr>
        <w:tc>
          <w:tcPr>
            <w:tcW w:w="4106" w:type="dxa"/>
          </w:tcPr>
          <w:p w14:paraId="7258CF7F" w14:textId="27C9BDB9" w:rsidR="00B83650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Ввод в строку поиска логина ученика</w:t>
            </w:r>
          </w:p>
        </w:tc>
        <w:tc>
          <w:tcPr>
            <w:tcW w:w="3402" w:type="dxa"/>
          </w:tcPr>
          <w:p w14:paraId="541D34AB" w14:textId="662714CE" w:rsidR="00B83650" w:rsidRDefault="007C30FC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карточки искомого ученика</w:t>
            </w:r>
          </w:p>
        </w:tc>
        <w:tc>
          <w:tcPr>
            <w:tcW w:w="1836" w:type="dxa"/>
          </w:tcPr>
          <w:p w14:paraId="7F7A75EF" w14:textId="77777777" w:rsidR="00B83650" w:rsidRPr="000C713E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83650" w14:paraId="1845DC37" w14:textId="77777777" w:rsidTr="005246B8">
        <w:trPr>
          <w:trHeight w:val="567"/>
        </w:trPr>
        <w:tc>
          <w:tcPr>
            <w:tcW w:w="4106" w:type="dxa"/>
          </w:tcPr>
          <w:p w14:paraId="04D54E30" w14:textId="6501ED55" w:rsidR="00B83650" w:rsidRDefault="007C30FC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карточку ученика</w:t>
            </w:r>
          </w:p>
        </w:tc>
        <w:tc>
          <w:tcPr>
            <w:tcW w:w="3402" w:type="dxa"/>
          </w:tcPr>
          <w:p w14:paraId="06254209" w14:textId="10BB5516" w:rsidR="00B83650" w:rsidRDefault="007C30FC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информации об ученике</w:t>
            </w:r>
          </w:p>
        </w:tc>
        <w:tc>
          <w:tcPr>
            <w:tcW w:w="1836" w:type="dxa"/>
          </w:tcPr>
          <w:p w14:paraId="5E630864" w14:textId="77777777" w:rsidR="00B83650" w:rsidRPr="000C713E" w:rsidRDefault="00B83650" w:rsidP="00B83650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56F6DDB" w14:textId="77777777" w:rsidR="007C30FC" w:rsidRDefault="007C30FC" w:rsidP="007C30FC">
      <w:pPr>
        <w:pStyle w:val="ab"/>
        <w:tabs>
          <w:tab w:val="left" w:pos="993"/>
        </w:tabs>
        <w:ind w:left="0"/>
        <w:rPr>
          <w:i/>
        </w:rPr>
      </w:pPr>
    </w:p>
    <w:p w14:paraId="460246E3" w14:textId="55AEFEBD" w:rsidR="007C30FC" w:rsidRPr="00052EBE" w:rsidRDefault="007C30FC" w:rsidP="007C30FC">
      <w:pPr>
        <w:pStyle w:val="ab"/>
        <w:tabs>
          <w:tab w:val="left" w:pos="993"/>
        </w:tabs>
        <w:ind w:left="0"/>
        <w:rPr>
          <w:i/>
        </w:rPr>
      </w:pPr>
      <w:r w:rsidRPr="00052EBE">
        <w:rPr>
          <w:i/>
        </w:rPr>
        <w:lastRenderedPageBreak/>
        <w:t>Продолжение таблицы 1</w:t>
      </w:r>
    </w:p>
    <w:p w14:paraId="4B1DF56F" w14:textId="01CF88E3" w:rsidR="001E54E4" w:rsidRDefault="001E54E4" w:rsidP="001E54E4">
      <w:pPr>
        <w:pStyle w:val="a3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7C30FC" w:rsidRPr="00F65438" w14:paraId="10866C22" w14:textId="77777777" w:rsidTr="0089691C">
        <w:trPr>
          <w:trHeight w:val="567"/>
        </w:trPr>
        <w:tc>
          <w:tcPr>
            <w:tcW w:w="4106" w:type="dxa"/>
            <w:tcBorders>
              <w:bottom w:val="double" w:sz="4" w:space="0" w:color="auto"/>
            </w:tcBorders>
          </w:tcPr>
          <w:p w14:paraId="13BBB8A0" w14:textId="77777777" w:rsidR="007C30FC" w:rsidRPr="00F65438" w:rsidRDefault="007C30FC" w:rsidP="0089691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  <w:tcBorders>
              <w:bottom w:val="double" w:sz="4" w:space="0" w:color="auto"/>
            </w:tcBorders>
          </w:tcPr>
          <w:p w14:paraId="23A69EEE" w14:textId="77777777" w:rsidR="007C30FC" w:rsidRPr="00F65438" w:rsidRDefault="007C30FC" w:rsidP="0089691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A2BE1E8" w14:textId="77777777" w:rsidR="007C30FC" w:rsidRPr="00F65438" w:rsidRDefault="007C30FC" w:rsidP="0089691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7C30FC" w:rsidRPr="000C713E" w14:paraId="68AD24C4" w14:textId="77777777" w:rsidTr="007C30FC">
        <w:trPr>
          <w:trHeight w:val="567"/>
        </w:trPr>
        <w:tc>
          <w:tcPr>
            <w:tcW w:w="4106" w:type="dxa"/>
            <w:tcBorders>
              <w:top w:val="double" w:sz="4" w:space="0" w:color="auto"/>
              <w:bottom w:val="double" w:sz="4" w:space="0" w:color="auto"/>
            </w:tcBorders>
          </w:tcPr>
          <w:p w14:paraId="0FEF0894" w14:textId="7C51B740" w:rsidR="007C30FC" w:rsidRPr="000C713E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«Открыть профиль» на карточке ученика</w:t>
            </w:r>
          </w:p>
        </w:tc>
        <w:tc>
          <w:tcPr>
            <w:tcW w:w="3402" w:type="dxa"/>
            <w:tcBorders>
              <w:top w:val="double" w:sz="4" w:space="0" w:color="auto"/>
              <w:bottom w:val="double" w:sz="4" w:space="0" w:color="auto"/>
            </w:tcBorders>
          </w:tcPr>
          <w:p w14:paraId="6028E064" w14:textId="2827A7C4" w:rsidR="007C30FC" w:rsidRPr="000C713E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Откроется личный кабинет ученика</w:t>
            </w:r>
          </w:p>
        </w:tc>
        <w:tc>
          <w:tcPr>
            <w:tcW w:w="1836" w:type="dxa"/>
            <w:tcBorders>
              <w:top w:val="double" w:sz="4" w:space="0" w:color="auto"/>
              <w:bottom w:val="double" w:sz="4" w:space="0" w:color="auto"/>
            </w:tcBorders>
          </w:tcPr>
          <w:p w14:paraId="1B35593C" w14:textId="77777777" w:rsidR="007C30FC" w:rsidRPr="000C713E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C30FC" w:rsidRPr="000C713E" w14:paraId="0BE119FF" w14:textId="77777777" w:rsidTr="007C30FC">
        <w:trPr>
          <w:trHeight w:val="567"/>
        </w:trPr>
        <w:tc>
          <w:tcPr>
            <w:tcW w:w="4106" w:type="dxa"/>
            <w:tcBorders>
              <w:top w:val="double" w:sz="4" w:space="0" w:color="auto"/>
              <w:bottom w:val="double" w:sz="4" w:space="0" w:color="auto"/>
            </w:tcBorders>
          </w:tcPr>
          <w:p w14:paraId="23EB27EC" w14:textId="3207C28B" w:rsidR="007C30FC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«Назад» </w:t>
            </w:r>
          </w:p>
        </w:tc>
        <w:tc>
          <w:tcPr>
            <w:tcW w:w="3402" w:type="dxa"/>
            <w:tcBorders>
              <w:top w:val="double" w:sz="4" w:space="0" w:color="auto"/>
              <w:bottom w:val="double" w:sz="4" w:space="0" w:color="auto"/>
            </w:tcBorders>
          </w:tcPr>
          <w:p w14:paraId="0F673E76" w14:textId="4F9B6BDF" w:rsidR="007C30FC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предыдущую страницу</w:t>
            </w:r>
          </w:p>
        </w:tc>
        <w:tc>
          <w:tcPr>
            <w:tcW w:w="1836" w:type="dxa"/>
            <w:tcBorders>
              <w:top w:val="double" w:sz="4" w:space="0" w:color="auto"/>
              <w:bottom w:val="double" w:sz="4" w:space="0" w:color="auto"/>
            </w:tcBorders>
          </w:tcPr>
          <w:p w14:paraId="06D3F16A" w14:textId="6DA42DA8" w:rsidR="007C30FC" w:rsidRDefault="007C30FC" w:rsidP="0089691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C30FC" w:rsidRPr="000C713E" w14:paraId="7657DDF6" w14:textId="77777777" w:rsidTr="007C30FC">
        <w:trPr>
          <w:trHeight w:val="567"/>
        </w:trPr>
        <w:tc>
          <w:tcPr>
            <w:tcW w:w="4106" w:type="dxa"/>
            <w:tcBorders>
              <w:top w:val="double" w:sz="4" w:space="0" w:color="auto"/>
              <w:bottom w:val="double" w:sz="4" w:space="0" w:color="auto"/>
            </w:tcBorders>
          </w:tcPr>
          <w:p w14:paraId="61AEAEA7" w14:textId="4943737A" w:rsidR="007C30FC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«Импорт данных»</w:t>
            </w:r>
          </w:p>
        </w:tc>
        <w:tc>
          <w:tcPr>
            <w:tcW w:w="3402" w:type="dxa"/>
            <w:tcBorders>
              <w:top w:val="double" w:sz="4" w:space="0" w:color="auto"/>
              <w:bottom w:val="double" w:sz="4" w:space="0" w:color="auto"/>
            </w:tcBorders>
          </w:tcPr>
          <w:p w14:paraId="056F20C7" w14:textId="77E8BAF3" w:rsidR="007C30FC" w:rsidRDefault="007C30FC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импорта данных</w:t>
            </w:r>
          </w:p>
        </w:tc>
        <w:tc>
          <w:tcPr>
            <w:tcW w:w="1836" w:type="dxa"/>
            <w:tcBorders>
              <w:top w:val="double" w:sz="4" w:space="0" w:color="auto"/>
              <w:bottom w:val="double" w:sz="4" w:space="0" w:color="auto"/>
            </w:tcBorders>
          </w:tcPr>
          <w:p w14:paraId="1349192F" w14:textId="293F42C9" w:rsidR="007C30FC" w:rsidRDefault="00C63EB3" w:rsidP="0089691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C30FC" w:rsidRPr="000C713E" w14:paraId="2271215F" w14:textId="77777777" w:rsidTr="007C30FC">
        <w:trPr>
          <w:trHeight w:val="567"/>
        </w:trPr>
        <w:tc>
          <w:tcPr>
            <w:tcW w:w="4106" w:type="dxa"/>
            <w:tcBorders>
              <w:top w:val="double" w:sz="4" w:space="0" w:color="auto"/>
              <w:bottom w:val="double" w:sz="4" w:space="0" w:color="auto"/>
            </w:tcBorders>
          </w:tcPr>
          <w:p w14:paraId="5526B60E" w14:textId="38132546" w:rsidR="007C30FC" w:rsidRDefault="00C63EB3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«Обзор»</w:t>
            </w:r>
          </w:p>
        </w:tc>
        <w:tc>
          <w:tcPr>
            <w:tcW w:w="3402" w:type="dxa"/>
            <w:tcBorders>
              <w:top w:val="double" w:sz="4" w:space="0" w:color="auto"/>
              <w:bottom w:val="double" w:sz="4" w:space="0" w:color="auto"/>
            </w:tcBorders>
          </w:tcPr>
          <w:p w14:paraId="49231DAA" w14:textId="61FA4549" w:rsidR="007C30FC" w:rsidRDefault="00C63EB3" w:rsidP="0089691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 диалоговое окно, которое предлагает указать путь к файлу, который хотите импортировать</w:t>
            </w:r>
          </w:p>
        </w:tc>
        <w:tc>
          <w:tcPr>
            <w:tcW w:w="1836" w:type="dxa"/>
            <w:tcBorders>
              <w:top w:val="double" w:sz="4" w:space="0" w:color="auto"/>
              <w:bottom w:val="double" w:sz="4" w:space="0" w:color="auto"/>
            </w:tcBorders>
          </w:tcPr>
          <w:p w14:paraId="6335CFC8" w14:textId="7AF1D3AF" w:rsidR="007C30FC" w:rsidRDefault="00C63EB3" w:rsidP="0089691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BA74201" w14:textId="77777777" w:rsidR="00C63EB3" w:rsidRDefault="00C63EB3" w:rsidP="001E54E4">
      <w:pPr>
        <w:pStyle w:val="a3"/>
      </w:pPr>
    </w:p>
    <w:p w14:paraId="575D79CA" w14:textId="5940F296" w:rsidR="001E54E4" w:rsidRDefault="001E54E4" w:rsidP="001E54E4">
      <w:pPr>
        <w:pStyle w:val="a3"/>
      </w:pPr>
      <w:r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7CF8DD96" w14:textId="77777777" w:rsidR="001E54E4" w:rsidRPr="001E54E4" w:rsidRDefault="001E54E4" w:rsidP="001E54E4">
      <w:pPr>
        <w:pStyle w:val="a3"/>
      </w:pPr>
    </w:p>
    <w:p w14:paraId="29718DEA" w14:textId="73CEB2D2" w:rsidR="009A0FD0" w:rsidRDefault="009A0FD0" w:rsidP="009A0FD0">
      <w:pPr>
        <w:pStyle w:val="1"/>
      </w:pPr>
      <w:r>
        <w:lastRenderedPageBreak/>
        <w:t>Инструкция по эксплуатации программного обеспечения</w:t>
      </w:r>
    </w:p>
    <w:p w14:paraId="5BAF196C" w14:textId="10B02D1D" w:rsidR="009A0FD0" w:rsidRDefault="009A0FD0" w:rsidP="009A0FD0">
      <w:pPr>
        <w:pStyle w:val="2"/>
      </w:pPr>
      <w:r>
        <w:t>Установка приложения</w:t>
      </w:r>
    </w:p>
    <w:p w14:paraId="363F9983" w14:textId="77777777" w:rsidR="001E54E4" w:rsidRPr="00C63EB3" w:rsidRDefault="001E54E4" w:rsidP="001E54E4">
      <w:pPr>
        <w:pStyle w:val="a3"/>
      </w:pPr>
      <w:r w:rsidRPr="00C63EB3">
        <w:t>Для функционирования подсистемы на стороне сервера достаточны следующие программные и технические средства:</w:t>
      </w:r>
    </w:p>
    <w:p w14:paraId="1F25AC0D" w14:textId="77777777" w:rsidR="00C63EB3" w:rsidRPr="00996D0D" w:rsidRDefault="00C63EB3" w:rsidP="00C63EB3">
      <w:pPr>
        <w:pStyle w:val="a1"/>
      </w:pPr>
      <w:r w:rsidRPr="00996D0D">
        <w:t xml:space="preserve">ОС </w:t>
      </w:r>
      <w:r>
        <w:rPr>
          <w:lang w:val="en-US"/>
        </w:rPr>
        <w:t>Windows</w:t>
      </w:r>
      <w:r w:rsidRPr="002E0968">
        <w:t xml:space="preserve"> 10</w:t>
      </w:r>
      <w:r w:rsidRPr="00F43699">
        <w:t xml:space="preserve"> </w:t>
      </w:r>
      <w:r>
        <w:t xml:space="preserve">версии 1607 и новее, </w:t>
      </w:r>
      <w:r>
        <w:rPr>
          <w:lang w:val="en-US"/>
        </w:rPr>
        <w:t>Windows</w:t>
      </w:r>
      <w:r>
        <w:t xml:space="preserve"> </w:t>
      </w:r>
      <w:r w:rsidRPr="002E0968">
        <w:t>1</w:t>
      </w:r>
      <w:r>
        <w:t>1</w:t>
      </w:r>
      <w:r w:rsidRPr="001875CE">
        <w:t>;</w:t>
      </w:r>
    </w:p>
    <w:p w14:paraId="03463F59" w14:textId="77777777" w:rsidR="00C63EB3" w:rsidRPr="00996D0D" w:rsidRDefault="00C63EB3" w:rsidP="00C63EB3">
      <w:pPr>
        <w:pStyle w:val="a1"/>
      </w:pPr>
      <w:r w:rsidRPr="00996D0D">
        <w:t xml:space="preserve">сервер БД: </w:t>
      </w:r>
      <w:r w:rsidRPr="002E0968">
        <w:rPr>
          <w:lang w:val="en-US"/>
        </w:rPr>
        <w:t>MSSQL</w:t>
      </w:r>
      <w:r w:rsidRPr="002E0968">
        <w:t xml:space="preserve"> версии не ниже 16.0</w:t>
      </w:r>
      <w:r w:rsidRPr="001875CE">
        <w:t>;</w:t>
      </w:r>
    </w:p>
    <w:p w14:paraId="38F8FDE4" w14:textId="77777777" w:rsidR="00C63EB3" w:rsidRPr="00996D0D" w:rsidRDefault="00C63EB3" w:rsidP="00C63EB3">
      <w:pPr>
        <w:pStyle w:val="a1"/>
      </w:pPr>
      <w:r w:rsidRPr="00996D0D">
        <w:t>процессор частотой 2 ГГц</w:t>
      </w:r>
      <w:r>
        <w:rPr>
          <w:lang w:val="en-US"/>
        </w:rPr>
        <w:t>;</w:t>
      </w:r>
    </w:p>
    <w:p w14:paraId="4330F563" w14:textId="77777777" w:rsidR="00C63EB3" w:rsidRPr="00996D0D" w:rsidRDefault="00C63EB3" w:rsidP="00C63EB3">
      <w:pPr>
        <w:pStyle w:val="a1"/>
      </w:pPr>
      <w:r w:rsidRPr="00996D0D">
        <w:t>свободная оперативная память 4 ГБ</w:t>
      </w:r>
      <w:r>
        <w:rPr>
          <w:lang w:val="en-US"/>
        </w:rPr>
        <w:t>;</w:t>
      </w:r>
    </w:p>
    <w:p w14:paraId="4842B47A" w14:textId="77777777" w:rsidR="00C63EB3" w:rsidRPr="00996D0D" w:rsidRDefault="00C63EB3" w:rsidP="00C63EB3">
      <w:pPr>
        <w:pStyle w:val="a1"/>
      </w:pPr>
      <w:r w:rsidRPr="00996D0D">
        <w:t>сво</w:t>
      </w:r>
      <w:r>
        <w:t>бодное место на диске не менее 2</w:t>
      </w:r>
      <w:r w:rsidRPr="00996D0D">
        <w:t xml:space="preserve"> ГБ</w:t>
      </w:r>
      <w:r w:rsidRPr="001875CE">
        <w:t>;</w:t>
      </w:r>
    </w:p>
    <w:p w14:paraId="42127A2C" w14:textId="77777777" w:rsidR="00C63EB3" w:rsidRPr="00996D0D" w:rsidRDefault="00C63EB3" w:rsidP="00C63EB3">
      <w:pPr>
        <w:pStyle w:val="a1"/>
      </w:pPr>
      <w:r w:rsidRPr="00996D0D">
        <w:t xml:space="preserve">ПО для конфигурирования, управления и администрирования сервера БД: </w:t>
      </w:r>
      <w:r>
        <w:rPr>
          <w:lang w:val="en-US"/>
        </w:rPr>
        <w:t>SQL</w:t>
      </w:r>
      <w:r w:rsidRPr="00CB3A1B">
        <w:t xml:space="preserve"> </w:t>
      </w:r>
      <w:r>
        <w:rPr>
          <w:lang w:val="en-US"/>
        </w:rPr>
        <w:t>Server</w:t>
      </w:r>
      <w:r w:rsidRPr="00CB3A1B">
        <w:t xml:space="preserve"> </w:t>
      </w:r>
      <w:r>
        <w:rPr>
          <w:lang w:val="en-US"/>
        </w:rPr>
        <w:t>Management</w:t>
      </w:r>
      <w:r w:rsidRPr="00CB3A1B">
        <w:t xml:space="preserve"> </w:t>
      </w:r>
      <w:r>
        <w:rPr>
          <w:lang w:val="en-US"/>
        </w:rPr>
        <w:t>Studio</w:t>
      </w:r>
      <w:r w:rsidRPr="00CB3A1B">
        <w:t xml:space="preserve"> 20</w:t>
      </w:r>
      <w:r w:rsidRPr="00996D0D">
        <w:t>.</w:t>
      </w:r>
    </w:p>
    <w:p w14:paraId="13C16B95" w14:textId="77777777" w:rsidR="001E54E4" w:rsidRPr="00C63EB3" w:rsidRDefault="001E54E4" w:rsidP="001E54E4">
      <w:pPr>
        <w:pStyle w:val="a3"/>
      </w:pPr>
      <w:r w:rsidRPr="00C63EB3">
        <w:t>Процесс создания БД</w:t>
      </w:r>
    </w:p>
    <w:p w14:paraId="7E48F417" w14:textId="77777777" w:rsidR="001E54E4" w:rsidRPr="00C63EB3" w:rsidRDefault="001E54E4" w:rsidP="001E54E4">
      <w:pPr>
        <w:pStyle w:val="a3"/>
      </w:pPr>
      <w:r w:rsidRPr="00C63EB3">
        <w:t>Для функционирования приложения на стороне клиента достаточны следующие программные и технические средства:</w:t>
      </w:r>
    </w:p>
    <w:p w14:paraId="1EF8598A" w14:textId="77777777" w:rsidR="00C63EB3" w:rsidRPr="00F43699" w:rsidRDefault="00C63EB3" w:rsidP="00C63EB3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выше;</w:t>
      </w:r>
    </w:p>
    <w:p w14:paraId="388FC226" w14:textId="77777777" w:rsidR="00C63EB3" w:rsidRPr="002E0968" w:rsidRDefault="00C63EB3" w:rsidP="00C63EB3">
      <w:pPr>
        <w:pStyle w:val="a1"/>
        <w:rPr>
          <w:lang w:val="en-US"/>
        </w:rPr>
      </w:pPr>
      <w:r w:rsidRPr="002E0968">
        <w:rPr>
          <w:lang w:val="en-US"/>
        </w:rPr>
        <w:t>.NET</w:t>
      </w:r>
      <w:r w:rsidRPr="002E0968">
        <w:t xml:space="preserve"> 8.0;</w:t>
      </w:r>
    </w:p>
    <w:p w14:paraId="7E17FC6D" w14:textId="6E658D03" w:rsidR="00C63EB3" w:rsidRPr="00715B3A" w:rsidRDefault="00C63EB3" w:rsidP="00C63EB3">
      <w:pPr>
        <w:pStyle w:val="a1"/>
      </w:pPr>
      <w:r>
        <w:t>процессор частотой 2 ГГц</w:t>
      </w:r>
      <w:r w:rsidRPr="00715B3A">
        <w:t xml:space="preserve"> </w:t>
      </w:r>
      <w:r>
        <w:t>или более производительный;</w:t>
      </w:r>
    </w:p>
    <w:p w14:paraId="793BCC84" w14:textId="77777777" w:rsidR="00C63EB3" w:rsidRDefault="00C63EB3" w:rsidP="00C63EB3">
      <w:pPr>
        <w:pStyle w:val="a1"/>
        <w:rPr>
          <w:lang w:val="en-US"/>
        </w:rPr>
      </w:pPr>
      <w:r>
        <w:t>свободная оперативная память 4 ГБ;</w:t>
      </w:r>
    </w:p>
    <w:p w14:paraId="0621EBF4" w14:textId="77777777" w:rsidR="00C63EB3" w:rsidRDefault="00C63EB3" w:rsidP="00C63EB3">
      <w:pPr>
        <w:pStyle w:val="a1"/>
      </w:pPr>
      <w:r>
        <w:t>свободное место на диске не менее 500 МБ.</w:t>
      </w:r>
    </w:p>
    <w:p w14:paraId="51BF62D6" w14:textId="77777777" w:rsidR="001E54E4" w:rsidRPr="001E54E4" w:rsidRDefault="001E54E4" w:rsidP="001E54E4">
      <w:pPr>
        <w:pStyle w:val="a3"/>
      </w:pPr>
    </w:p>
    <w:p w14:paraId="47098D32" w14:textId="422ABCBF" w:rsidR="009A0FD0" w:rsidRDefault="009A0FD0" w:rsidP="009A0FD0">
      <w:pPr>
        <w:pStyle w:val="2"/>
      </w:pPr>
      <w:r>
        <w:t>Инструкция по работе</w:t>
      </w:r>
    </w:p>
    <w:p w14:paraId="176EC555" w14:textId="0EEC725F" w:rsidR="001E54E4" w:rsidRDefault="001E54E4" w:rsidP="00C63EB3">
      <w:pPr>
        <w:pStyle w:val="a3"/>
      </w:pPr>
      <w:r>
        <w:t xml:space="preserve">При запуске приложения пользователь попадает на страницу авторизации, где ему необходимо ввести учетные данные для входа в систему. Страница авторизации представлена на </w:t>
      </w:r>
      <w:r w:rsidRPr="00C63EB3">
        <w:t xml:space="preserve">рисунке </w:t>
      </w:r>
      <w:r w:rsidR="00C63EB3" w:rsidRPr="00C63EB3">
        <w:t>9</w:t>
      </w:r>
      <w:r w:rsidRPr="00C63EB3">
        <w:t xml:space="preserve">. После авторизации у пользователя определяется роль в системе: </w:t>
      </w:r>
      <w:r w:rsidR="00C63EB3">
        <w:t>преподаватель</w:t>
      </w:r>
      <w:r w:rsidRPr="00C63EB3">
        <w:t xml:space="preserve">, </w:t>
      </w:r>
      <w:r w:rsidR="00C63EB3">
        <w:t>ученик</w:t>
      </w:r>
      <w:r w:rsidRPr="00C63EB3">
        <w:t>.</w:t>
      </w:r>
      <w:r>
        <w:t xml:space="preserve"> В </w:t>
      </w:r>
      <w:r>
        <w:lastRenderedPageBreak/>
        <w:t>зависимости от роли пользователь имеет разные права на определенные функции.</w:t>
      </w:r>
    </w:p>
    <w:p w14:paraId="0F94FA51" w14:textId="79427522" w:rsidR="001E54E4" w:rsidRPr="000D22D6" w:rsidRDefault="00C63EB3" w:rsidP="001E54E4">
      <w:pPr>
        <w:pStyle w:val="afd"/>
        <w:rPr>
          <w:highlight w:val="yellow"/>
          <w:lang w:val="en-US"/>
        </w:rPr>
      </w:pPr>
      <w:r w:rsidRPr="00C63EB3">
        <w:rPr>
          <w:lang w:eastAsia="ru-RU"/>
        </w:rPr>
        <w:drawing>
          <wp:inline distT="0" distB="0" distL="0" distR="0" wp14:anchorId="0AC9E577" wp14:editId="243DFDE8">
            <wp:extent cx="5939790" cy="29546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9DE3" w14:textId="4440754C" w:rsidR="001E54E4" w:rsidRDefault="001E54E4" w:rsidP="001E54E4">
      <w:pPr>
        <w:pStyle w:val="afe"/>
      </w:pPr>
      <w:r w:rsidRPr="00C63EB3">
        <w:t xml:space="preserve">Рисунок </w:t>
      </w:r>
      <w:r w:rsidR="00C63EB3" w:rsidRPr="00C63EB3">
        <w:t>9</w:t>
      </w:r>
      <w:r w:rsidRPr="00C63EB3">
        <w:t xml:space="preserve"> – </w:t>
      </w:r>
      <w:r w:rsidR="00E5471B" w:rsidRPr="00E5471B">
        <w:rPr>
          <w:lang w:val="en-US"/>
        </w:rPr>
        <w:t>Informatic</w:t>
      </w:r>
      <w:r w:rsidR="00E5471B" w:rsidRPr="00E5471B">
        <w:t xml:space="preserve"> </w:t>
      </w:r>
      <w:r w:rsidR="00E5471B" w:rsidRPr="00E5471B">
        <w:rPr>
          <w:lang w:val="en-US"/>
        </w:rPr>
        <w:t>Textbook</w:t>
      </w:r>
      <w:r w:rsidR="00E5471B" w:rsidRPr="00E5471B">
        <w:t xml:space="preserve">. </w:t>
      </w:r>
      <w:r w:rsidRPr="00E5471B">
        <w:t>Вид</w:t>
      </w:r>
      <w:r w:rsidRPr="00C63EB3">
        <w:t xml:space="preserve"> страницы авторизации</w:t>
      </w:r>
    </w:p>
    <w:p w14:paraId="5FDCEA99" w14:textId="6911A648" w:rsidR="001E54E4" w:rsidRDefault="001E54E4" w:rsidP="001E54E4">
      <w:pPr>
        <w:pStyle w:val="a3"/>
      </w:pPr>
      <w:r>
        <w:t xml:space="preserve">После успешной авторизации пользователь попадает на главную страницу (рисунок </w:t>
      </w:r>
      <w:r w:rsidR="00C63EB3" w:rsidRPr="00C63EB3">
        <w:t>10</w:t>
      </w:r>
      <w:r>
        <w:t>).</w:t>
      </w:r>
    </w:p>
    <w:p w14:paraId="3920E751" w14:textId="615C326B" w:rsidR="001E54E4" w:rsidRPr="007A1B16" w:rsidRDefault="001E54E4" w:rsidP="001E54E4">
      <w:pPr>
        <w:pStyle w:val="a3"/>
      </w:pPr>
      <w:r w:rsidRPr="00702B21">
        <w:t xml:space="preserve">Также на главном окне слева расположено меню, </w:t>
      </w:r>
      <w:r>
        <w:t>в котором отображены темы.</w:t>
      </w:r>
      <w:r w:rsidRPr="00702B21">
        <w:t xml:space="preserve"> </w:t>
      </w:r>
      <w:r>
        <w:t>Справа сверху</w:t>
      </w:r>
      <w:r w:rsidRPr="00702B21">
        <w:t xml:space="preserve"> расположена кнопка выхода, при ее нажатии осуществляется </w:t>
      </w:r>
      <w:r w:rsidR="00BC6878">
        <w:t>выход из приложения</w:t>
      </w:r>
      <w:r w:rsidRPr="00702B21">
        <w:t>.</w:t>
      </w:r>
    </w:p>
    <w:p w14:paraId="3E56F24E" w14:textId="38D53EBC" w:rsidR="001E54E4" w:rsidRPr="000D22D6" w:rsidRDefault="00BC6878" w:rsidP="001E54E4">
      <w:pPr>
        <w:pStyle w:val="afd"/>
        <w:rPr>
          <w:highlight w:val="yellow"/>
          <w:lang w:val="en-US"/>
        </w:rPr>
      </w:pPr>
      <w:r w:rsidRPr="00BC6878">
        <w:rPr>
          <w:lang w:val="en-US"/>
        </w:rPr>
        <w:lastRenderedPageBreak/>
        <w:drawing>
          <wp:inline distT="0" distB="0" distL="0" distR="0" wp14:anchorId="67D47D13" wp14:editId="12D3B32F">
            <wp:extent cx="5939790" cy="29610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790C" w14:textId="47034F39" w:rsidR="001E54E4" w:rsidRPr="00702B21" w:rsidRDefault="001E54E4" w:rsidP="001E54E4">
      <w:pPr>
        <w:pStyle w:val="afe"/>
      </w:pPr>
      <w:r w:rsidRPr="00E5471B">
        <w:t xml:space="preserve">Рисунок </w:t>
      </w:r>
      <w:r w:rsidR="00BC6878" w:rsidRPr="00E5471B">
        <w:t>10</w:t>
      </w:r>
      <w:r w:rsidRPr="00E5471B">
        <w:t xml:space="preserve"> – </w:t>
      </w:r>
      <w:r w:rsidR="00E5471B" w:rsidRPr="00E5471B">
        <w:rPr>
          <w:lang w:val="en-US"/>
        </w:rPr>
        <w:t>Informatic</w:t>
      </w:r>
      <w:r w:rsidR="00E5471B" w:rsidRPr="00E5471B">
        <w:t xml:space="preserve"> </w:t>
      </w:r>
      <w:r w:rsidR="00E5471B" w:rsidRPr="00E5471B">
        <w:rPr>
          <w:lang w:val="en-US"/>
        </w:rPr>
        <w:t>Textbook</w:t>
      </w:r>
      <w:r w:rsidR="00E5471B" w:rsidRPr="00E5471B">
        <w:t xml:space="preserve">. </w:t>
      </w:r>
      <w:r w:rsidRPr="00E5471B">
        <w:t>Вид главной страницы</w:t>
      </w:r>
    </w:p>
    <w:p w14:paraId="0DF654F3" w14:textId="78B4E423" w:rsidR="00BC6878" w:rsidRDefault="00BC6878" w:rsidP="00BC6878">
      <w:pPr>
        <w:pStyle w:val="a3"/>
      </w:pPr>
      <w:r>
        <w:t xml:space="preserve">При нажатии название темы открываются лекции на эту </w:t>
      </w:r>
      <w:r w:rsidR="00E5471B">
        <w:t>тему (</w:t>
      </w:r>
      <w:r>
        <w:t>рисунок 11).</w:t>
      </w:r>
    </w:p>
    <w:p w14:paraId="19D4A623" w14:textId="69E8941F" w:rsidR="00BC6878" w:rsidRDefault="00BC6878" w:rsidP="00BC6878">
      <w:pPr>
        <w:pStyle w:val="afd"/>
      </w:pPr>
      <w:r w:rsidRPr="00BC6878">
        <w:drawing>
          <wp:inline distT="0" distB="0" distL="0" distR="0" wp14:anchorId="40938B13" wp14:editId="088CBFDB">
            <wp:extent cx="5939790" cy="3231515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4722" w14:textId="152E89CF" w:rsidR="00BC6878" w:rsidRPr="00702B21" w:rsidRDefault="00BC6878" w:rsidP="00BC6878">
      <w:pPr>
        <w:pStyle w:val="afe"/>
      </w:pPr>
      <w:r w:rsidRPr="00E5471B">
        <w:t>Рисунок 1</w:t>
      </w:r>
      <w:r w:rsidR="00E5471B" w:rsidRPr="004F3043">
        <w:t>1</w:t>
      </w:r>
      <w:r w:rsidRPr="00E5471B">
        <w:t xml:space="preserve"> – </w:t>
      </w:r>
      <w:r w:rsidR="00E5471B" w:rsidRPr="00E5471B">
        <w:rPr>
          <w:lang w:val="en-US"/>
        </w:rPr>
        <w:t>Informatic</w:t>
      </w:r>
      <w:r w:rsidR="00E5471B" w:rsidRPr="00E5471B">
        <w:t xml:space="preserve"> </w:t>
      </w:r>
      <w:r w:rsidR="00E5471B" w:rsidRPr="00E5471B">
        <w:rPr>
          <w:lang w:val="en-US"/>
        </w:rPr>
        <w:t>Textbook</w:t>
      </w:r>
      <w:r w:rsidR="00E5471B" w:rsidRPr="00E5471B">
        <w:t xml:space="preserve">. </w:t>
      </w:r>
      <w:r w:rsidRPr="00E5471B">
        <w:t>Вид главной страницы</w:t>
      </w:r>
    </w:p>
    <w:p w14:paraId="1A874726" w14:textId="77777777" w:rsidR="00BC6878" w:rsidRPr="00BC6878" w:rsidRDefault="00BC6878" w:rsidP="00BC6878"/>
    <w:p w14:paraId="24626DD4" w14:textId="2D882AAE" w:rsidR="00BC6878" w:rsidRDefault="00BC6878" w:rsidP="00BC6878">
      <w:pPr>
        <w:pStyle w:val="a3"/>
      </w:pPr>
      <w:r>
        <w:t xml:space="preserve">При нажатии на кнопку «Личный кабинет» осуществляется переход к странице с личным кабинетом </w:t>
      </w:r>
      <w:r w:rsidR="00E5471B">
        <w:t>пользователя (</w:t>
      </w:r>
      <w:r>
        <w:t>рисунок 1</w:t>
      </w:r>
      <w:r w:rsidR="00E5471B" w:rsidRPr="00E5471B">
        <w:t>2</w:t>
      </w:r>
      <w:r>
        <w:t>).</w:t>
      </w:r>
    </w:p>
    <w:p w14:paraId="151E545B" w14:textId="67711CD6" w:rsidR="001B3390" w:rsidRPr="001F4F2A" w:rsidRDefault="00BC6878" w:rsidP="00BC6878">
      <w:pPr>
        <w:pStyle w:val="afd"/>
      </w:pPr>
      <w:r w:rsidRPr="00BC6878">
        <w:drawing>
          <wp:inline distT="0" distB="0" distL="0" distR="0" wp14:anchorId="796C2883" wp14:editId="4E2EA3BC">
            <wp:extent cx="5939790" cy="474789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C462" w14:textId="195F429F" w:rsidR="00BC6878" w:rsidRPr="00702B21" w:rsidRDefault="00BC6878" w:rsidP="00BC6878">
      <w:pPr>
        <w:pStyle w:val="afe"/>
      </w:pPr>
      <w:r w:rsidRPr="00E5471B">
        <w:t>Рисунок 1</w:t>
      </w:r>
      <w:r w:rsidR="00E5471B" w:rsidRPr="004F3043">
        <w:t>2</w:t>
      </w:r>
      <w:r w:rsidRPr="00E5471B">
        <w:t xml:space="preserve"> – </w:t>
      </w:r>
      <w:r w:rsidR="00E5471B" w:rsidRPr="00E5471B">
        <w:rPr>
          <w:lang w:val="en-US"/>
        </w:rPr>
        <w:t>Informatic</w:t>
      </w:r>
      <w:r w:rsidR="00E5471B" w:rsidRPr="00E5471B">
        <w:t xml:space="preserve"> </w:t>
      </w:r>
      <w:r w:rsidR="00E5471B" w:rsidRPr="00E5471B">
        <w:rPr>
          <w:lang w:val="en-US"/>
        </w:rPr>
        <w:t>Textbook</w:t>
      </w:r>
      <w:r w:rsidR="00E5471B" w:rsidRPr="00E5471B">
        <w:t>.</w:t>
      </w:r>
      <w:r w:rsidRPr="00E5471B">
        <w:t xml:space="preserve"> Вид страницы</w:t>
      </w:r>
      <w:r w:rsidR="004F3043">
        <w:t xml:space="preserve"> личный кабинет</w:t>
      </w:r>
    </w:p>
    <w:p w14:paraId="30AC3826" w14:textId="59F2D8C7" w:rsidR="001B3390" w:rsidRPr="001F4F2A" w:rsidRDefault="001B3390" w:rsidP="001E54E4">
      <w:pPr>
        <w:pStyle w:val="a3"/>
      </w:pPr>
    </w:p>
    <w:p w14:paraId="3D1A4906" w14:textId="206D3769" w:rsidR="00BC6878" w:rsidRDefault="00BC6878" w:rsidP="00BC6878">
      <w:pPr>
        <w:pStyle w:val="a3"/>
      </w:pPr>
      <w:r>
        <w:t xml:space="preserve">При нажатии на кнопку «К студентам» осуществляется переход к </w:t>
      </w:r>
      <w:r w:rsidR="00E5471B">
        <w:t xml:space="preserve">на </w:t>
      </w:r>
      <w:r>
        <w:t>страниц</w:t>
      </w:r>
      <w:r w:rsidR="00E5471B">
        <w:t>у со списком учеников, зарегистрированных в программе, с возможностью поиска конкретного пользователя по логину. При нажатии на карточку ученика отображается информация о нём.</w:t>
      </w:r>
    </w:p>
    <w:p w14:paraId="18F36D52" w14:textId="37878173" w:rsidR="00E5471B" w:rsidRPr="00E5471B" w:rsidRDefault="00E5471B" w:rsidP="00BC6878">
      <w:pPr>
        <w:pStyle w:val="a3"/>
      </w:pPr>
      <w:r>
        <w:t>Вид страницы списка студентов показан на рисунке 1</w:t>
      </w:r>
      <w:r w:rsidRPr="00E5471B">
        <w:t>3</w:t>
      </w:r>
    </w:p>
    <w:p w14:paraId="5473355D" w14:textId="62D32047" w:rsidR="001B3390" w:rsidRPr="001F4F2A" w:rsidRDefault="001B3390" w:rsidP="001E54E4">
      <w:pPr>
        <w:pStyle w:val="a3"/>
      </w:pPr>
    </w:p>
    <w:p w14:paraId="588A286C" w14:textId="473D8EE6" w:rsidR="001B3390" w:rsidRPr="001F4F2A" w:rsidRDefault="001B3390" w:rsidP="001E54E4">
      <w:pPr>
        <w:pStyle w:val="a3"/>
      </w:pPr>
    </w:p>
    <w:p w14:paraId="1F9FFB54" w14:textId="2235E8DC" w:rsidR="001B3390" w:rsidRPr="001F4F2A" w:rsidRDefault="00E5471B" w:rsidP="00E5471B">
      <w:pPr>
        <w:pStyle w:val="afd"/>
      </w:pPr>
      <w:r w:rsidRPr="00E5471B">
        <w:lastRenderedPageBreak/>
        <w:drawing>
          <wp:inline distT="0" distB="0" distL="0" distR="0" wp14:anchorId="0932F4C0" wp14:editId="49EA4A9B">
            <wp:extent cx="5939790" cy="360743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D7AF" w14:textId="48416837" w:rsidR="00E5471B" w:rsidRPr="000D5CCE" w:rsidRDefault="00E5471B" w:rsidP="000D5CCE">
      <w:pPr>
        <w:pStyle w:val="afe"/>
      </w:pPr>
      <w:r w:rsidRPr="000D5CCE">
        <w:t xml:space="preserve">Рисунок 13 – </w:t>
      </w:r>
      <w:proofErr w:type="spellStart"/>
      <w:r w:rsidRPr="000D5CCE">
        <w:t>Informatic</w:t>
      </w:r>
      <w:proofErr w:type="spellEnd"/>
      <w:r w:rsidRPr="000D5CCE">
        <w:t xml:space="preserve"> </w:t>
      </w:r>
      <w:proofErr w:type="spellStart"/>
      <w:r w:rsidRPr="000D5CCE">
        <w:t>Textbook</w:t>
      </w:r>
      <w:proofErr w:type="spellEnd"/>
      <w:r w:rsidRPr="000D5CCE">
        <w:t>. Вид страницы</w:t>
      </w:r>
      <w:r w:rsidR="004F3043" w:rsidRPr="000D5CCE">
        <w:t xml:space="preserve"> список студентов</w:t>
      </w:r>
    </w:p>
    <w:p w14:paraId="66D3F99E" w14:textId="50D91496" w:rsidR="00C20441" w:rsidRDefault="00C20441" w:rsidP="001E54E4">
      <w:pPr>
        <w:pStyle w:val="a3"/>
      </w:pPr>
      <w:r>
        <w:t>Ф</w:t>
      </w:r>
      <w:r w:rsidRPr="00C20441">
        <w:t>ункционал загрузки информации из внешних источников обеспечивается страницей «Импорт данных». Переход к ней осуществляется через соответствующую кнопку в личном кабинете. Интерфейс страницы позволяет пользователю выбрать</w:t>
      </w:r>
      <w:r>
        <w:t xml:space="preserve"> тип импорта,</w:t>
      </w:r>
      <w:r w:rsidRPr="00C20441">
        <w:t xml:space="preserve"> исходный файл</w:t>
      </w:r>
      <w:r>
        <w:t xml:space="preserve"> или ввести его вручную</w:t>
      </w:r>
      <w:r w:rsidRPr="00C20441">
        <w:t>, просмотреть его превью, а затем запустить процесс загрузки и обработки информации в систему.</w:t>
      </w:r>
    </w:p>
    <w:p w14:paraId="626D4617" w14:textId="77777777" w:rsidR="00C20441" w:rsidRDefault="00C20441" w:rsidP="00C20441">
      <w:pPr>
        <w:pStyle w:val="a3"/>
      </w:pPr>
      <w:r>
        <w:t>Для импорта данных реализована страница «Импорт данных» (рисунок 14).</w:t>
      </w:r>
    </w:p>
    <w:p w14:paraId="70308DE5" w14:textId="11C07258" w:rsidR="001B3390" w:rsidRPr="001F4F2A" w:rsidRDefault="001B3390" w:rsidP="001E54E4">
      <w:pPr>
        <w:pStyle w:val="a3"/>
      </w:pPr>
    </w:p>
    <w:p w14:paraId="1EEF6007" w14:textId="4A204D80" w:rsidR="001B3390" w:rsidRPr="001F4F2A" w:rsidRDefault="000D5CCE" w:rsidP="000D5CCE">
      <w:pPr>
        <w:pStyle w:val="afd"/>
      </w:pPr>
      <w:r w:rsidRPr="000D5CCE">
        <w:lastRenderedPageBreak/>
        <w:drawing>
          <wp:inline distT="0" distB="0" distL="0" distR="0" wp14:anchorId="5449FD97" wp14:editId="6A3F5746">
            <wp:extent cx="5939790" cy="76403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57D2" w14:textId="63BA5FE6" w:rsidR="00C20441" w:rsidRPr="00C20441" w:rsidRDefault="00C20441" w:rsidP="00C20441">
      <w:pPr>
        <w:pStyle w:val="afe"/>
      </w:pPr>
      <w:r w:rsidRPr="00C20441">
        <w:t>Рисунок 1</w:t>
      </w:r>
      <w:r>
        <w:t>4</w:t>
      </w:r>
      <w:r w:rsidRPr="00C20441">
        <w:t xml:space="preserve"> – </w:t>
      </w:r>
      <w:proofErr w:type="spellStart"/>
      <w:r w:rsidRPr="00C20441">
        <w:t>Informatic</w:t>
      </w:r>
      <w:proofErr w:type="spellEnd"/>
      <w:r w:rsidRPr="00C20441">
        <w:t xml:space="preserve"> </w:t>
      </w:r>
      <w:proofErr w:type="spellStart"/>
      <w:r w:rsidRPr="00C20441">
        <w:t>Textbook</w:t>
      </w:r>
      <w:proofErr w:type="spellEnd"/>
      <w:r w:rsidRPr="00C20441">
        <w:t xml:space="preserve">. Вид страницы </w:t>
      </w:r>
      <w:r>
        <w:t>импорт данных</w:t>
      </w:r>
    </w:p>
    <w:p w14:paraId="2CEC0A48" w14:textId="76533057" w:rsidR="001B3390" w:rsidRPr="001F4F2A" w:rsidRDefault="001B3390" w:rsidP="001E54E4">
      <w:pPr>
        <w:pStyle w:val="a3"/>
      </w:pPr>
    </w:p>
    <w:p w14:paraId="1063E11F" w14:textId="62C0186F" w:rsidR="001B3390" w:rsidRPr="001F4F2A" w:rsidRDefault="001B3390" w:rsidP="001E54E4">
      <w:pPr>
        <w:pStyle w:val="a3"/>
      </w:pPr>
    </w:p>
    <w:p w14:paraId="5B225660" w14:textId="77777777" w:rsidR="001B3390" w:rsidRPr="004542DA" w:rsidRDefault="001B3390" w:rsidP="001B3390">
      <w:pPr>
        <w:pStyle w:val="a7"/>
      </w:pPr>
      <w:bookmarkStart w:id="0" w:name="_Toc194697003"/>
      <w:bookmarkStart w:id="1" w:name="_Toc215610352"/>
      <w:bookmarkStart w:id="2" w:name="_Toc215610410"/>
      <w:r>
        <w:lastRenderedPageBreak/>
        <w:t>Заключение</w:t>
      </w:r>
      <w:bookmarkEnd w:id="0"/>
      <w:bookmarkEnd w:id="1"/>
      <w:bookmarkEnd w:id="2"/>
    </w:p>
    <w:p w14:paraId="48F08942" w14:textId="07BDF20E" w:rsidR="00CA7F8A" w:rsidRDefault="00CA7F8A" w:rsidP="00CA7F8A">
      <w:pPr>
        <w:pStyle w:val="a3"/>
      </w:pPr>
      <w:r>
        <w:t>Разработанная программа полностью соответствует современным требованиям к цифровизации образовательного процесса. В ходе проекта создан эффективный инструмент, который автоматизирует ключевые аспекты обучения: предоставление учебных материалов, контроль знаний через систему тестирования и мониторинг успеваемости учащихся. Это позволяет преподавателям сосредоточиться на педагогической деятельности, а учащимся — получить персонализированный образовательный опыт.</w:t>
      </w:r>
    </w:p>
    <w:p w14:paraId="66829ACF" w14:textId="77777777" w:rsidR="00CA7F8A" w:rsidRDefault="00CA7F8A" w:rsidP="00CA7F8A">
      <w:pPr>
        <w:pStyle w:val="a3"/>
      </w:pPr>
      <w:r>
        <w:t>Реализация проекта позволила решить актуальную проблему недостаточной интерактивности традиционных учебных пособий и сложности отслеживания индивидуального прогресса учащихся. В процессе работы были получены практические навыки в проектировании многослойной архитектуры WPF-приложений, разработке бизнес-логики с использованием Entity Framework Core, реализации ролевой модели доступа и создании адаптивного пользовательского интерфейса, ориентированного на возрастные особенности целевой аудитории.</w:t>
      </w:r>
    </w:p>
    <w:p w14:paraId="1C34C218" w14:textId="77777777" w:rsidR="00CA7F8A" w:rsidRDefault="00CA7F8A" w:rsidP="00CA7F8A">
      <w:pPr>
        <w:pStyle w:val="a3"/>
      </w:pPr>
      <w:r>
        <w:t>Применение современных технологий .NET 8, WPF и реляционной базы данных позволило создать надежное, безопасное и масштабируемое решение, отвечающее всем поставленным образовательным задачам. Внедрение данного электронного учебника способствует повышению качества обучения информатике, улучшает мотивацию учащихся через интерактивные элементы и геймификацию, а также предоставляет преподавателям мощный аналитический инструмент для своевременной корректировки учебного процесса и индивидуальной работы с каждым учеником.</w:t>
      </w:r>
    </w:p>
    <w:p w14:paraId="50CF4337" w14:textId="7DBF8659" w:rsidR="001B3390" w:rsidRDefault="001B3390" w:rsidP="00CA7F8A">
      <w:pPr>
        <w:pStyle w:val="a3"/>
        <w:rPr>
          <w:rFonts w:cs="Times New Roman"/>
          <w:szCs w:val="28"/>
        </w:rPr>
      </w:pPr>
      <w:r w:rsidRPr="00765E5F">
        <w:t>Таким образом, цели курсового проекта достигнуты, разработанный продукт представляет практическую ценность для предметной области. Полученный опыт имеет большое значение для дальнейшей профессиональной деятельности в сфере разработки программного обеспечения.</w:t>
      </w:r>
      <w:r>
        <w:rPr>
          <w:rFonts w:cs="Times New Roman"/>
          <w:szCs w:val="28"/>
        </w:rPr>
        <w:br w:type="page"/>
      </w:r>
    </w:p>
    <w:p w14:paraId="3A5267A1" w14:textId="77777777" w:rsidR="001B3390" w:rsidRDefault="001B3390" w:rsidP="001B3390">
      <w:pPr>
        <w:pStyle w:val="af8"/>
      </w:pPr>
      <w:r>
        <w:lastRenderedPageBreak/>
        <w:t>СПИСОК ИСПОЛЬЗОВАННЫХ ИСТОЧНИКОВ</w:t>
      </w:r>
    </w:p>
    <w:p w14:paraId="065E4C61" w14:textId="77777777" w:rsidR="001B3390" w:rsidRDefault="001B3390" w:rsidP="001B3390"/>
    <w:p w14:paraId="6AA4E440" w14:textId="77777777" w:rsidR="001B3390" w:rsidRPr="00024892" w:rsidRDefault="001B3390" w:rsidP="001B3390">
      <w:pPr>
        <w:numPr>
          <w:ilvl w:val="0"/>
          <w:numId w:val="13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>Бек, К. Экстремальное программирование: разработка через тестирование. – Санкт-</w:t>
      </w:r>
      <w:proofErr w:type="gramStart"/>
      <w:r w:rsidRPr="00024892">
        <w:t>Петербург :</w:t>
      </w:r>
      <w:proofErr w:type="gramEnd"/>
      <w:r w:rsidRPr="00024892">
        <w:t xml:space="preserve"> Питер, 2021. – 224 с. – URL: </w:t>
      </w:r>
      <w:hyperlink r:id="rId22" w:history="1">
        <w:r w:rsidRPr="00024892">
          <w:rPr>
            <w:rStyle w:val="af7"/>
          </w:rPr>
          <w:t>https://</w:t>
        </w:r>
      </w:hyperlink>
      <w:hyperlink r:id="rId23" w:history="1">
        <w:r w:rsidRPr="00024892">
          <w:rPr>
            <w:rStyle w:val="af7"/>
          </w:rPr>
          <w:t>ibooks.ru/bookshelf/376974/reading</w:t>
        </w:r>
      </w:hyperlink>
      <w:r>
        <w:t xml:space="preserve"> (дата обращения: 02</w:t>
      </w:r>
      <w:r w:rsidRPr="00024892">
        <w:t xml:space="preserve">.11.2025).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 – Текст: электронный.</w:t>
      </w:r>
    </w:p>
    <w:p w14:paraId="52D5623C" w14:textId="77777777" w:rsidR="001B3390" w:rsidRPr="00024892" w:rsidRDefault="001B3390" w:rsidP="001B3390">
      <w:pPr>
        <w:numPr>
          <w:ilvl w:val="0"/>
          <w:numId w:val="13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Гагарина, Л. Г. Технология разработки программного </w:t>
      </w:r>
      <w:proofErr w:type="gramStart"/>
      <w:r w:rsidRPr="00024892">
        <w:t>обеспечения :</w:t>
      </w:r>
      <w:proofErr w:type="gramEnd"/>
      <w:r w:rsidRPr="00024892">
        <w:t xml:space="preserve"> учебное пособие / Л. Г. Гагарина, Е. В. Кокорева, Б. Д. Сидорова-</w:t>
      </w:r>
      <w:proofErr w:type="spellStart"/>
      <w:r w:rsidRPr="00024892">
        <w:t>Виснадул</w:t>
      </w:r>
      <w:proofErr w:type="spellEnd"/>
      <w:r w:rsidRPr="00024892">
        <w:t xml:space="preserve"> ; под ред. Л. Г. Гагариной. – </w:t>
      </w:r>
      <w:proofErr w:type="gramStart"/>
      <w:r w:rsidRPr="00024892">
        <w:t>Москва :</w:t>
      </w:r>
      <w:proofErr w:type="gramEnd"/>
      <w:r w:rsidRPr="00024892">
        <w:t xml:space="preserve"> ФОРУМ : ИНФРА-М, 2025. – 400 с. – URL: </w:t>
      </w:r>
      <w:hyperlink r:id="rId24" w:history="1">
        <w:r w:rsidRPr="00024892">
          <w:rPr>
            <w:rStyle w:val="af7"/>
            <w:lang w:val="en-US"/>
          </w:rPr>
          <w:t>https</w:t>
        </w:r>
        <w:r w:rsidRPr="00024892">
          <w:rPr>
            <w:rStyle w:val="af7"/>
          </w:rPr>
          <w:t>://</w:t>
        </w:r>
      </w:hyperlink>
      <w:hyperlink r:id="rId25" w:history="1">
        <w:proofErr w:type="spellStart"/>
        <w:r w:rsidRPr="00024892">
          <w:rPr>
            <w:rStyle w:val="af7"/>
            <w:lang w:val="en-US"/>
          </w:rPr>
          <w:t>znanium</w:t>
        </w:r>
        <w:proofErr w:type="spellEnd"/>
        <w:r w:rsidRPr="00024892">
          <w:rPr>
            <w:rStyle w:val="af7"/>
          </w:rPr>
          <w:t>.</w:t>
        </w:r>
        <w:proofErr w:type="spellStart"/>
        <w:r w:rsidRPr="00024892">
          <w:rPr>
            <w:rStyle w:val="af7"/>
            <w:lang w:val="en-US"/>
          </w:rPr>
          <w:t>ru</w:t>
        </w:r>
        <w:proofErr w:type="spellEnd"/>
        <w:r w:rsidRPr="00024892">
          <w:rPr>
            <w:rStyle w:val="af7"/>
          </w:rPr>
          <w:t>/</w:t>
        </w:r>
        <w:r w:rsidRPr="00024892">
          <w:rPr>
            <w:rStyle w:val="af7"/>
            <w:lang w:val="en-US"/>
          </w:rPr>
          <w:t>catalog</w:t>
        </w:r>
        <w:r w:rsidRPr="00024892">
          <w:rPr>
            <w:rStyle w:val="af7"/>
          </w:rPr>
          <w:t>/</w:t>
        </w:r>
        <w:r w:rsidRPr="00024892">
          <w:rPr>
            <w:rStyle w:val="af7"/>
            <w:lang w:val="en-US"/>
          </w:rPr>
          <w:t>product</w:t>
        </w:r>
        <w:r w:rsidRPr="00024892">
          <w:rPr>
            <w:rStyle w:val="af7"/>
          </w:rPr>
          <w:t>/2178802</w:t>
        </w:r>
      </w:hyperlink>
      <w:r w:rsidRPr="00024892">
        <w:t xml:space="preserve"> </w:t>
      </w:r>
      <w:r>
        <w:t>(дата обращения: 15</w:t>
      </w:r>
      <w:r w:rsidRPr="00024892">
        <w:t xml:space="preserve">.11.2025). – Режим доступа: по подписке. – </w:t>
      </w:r>
      <w:proofErr w:type="gramStart"/>
      <w:r w:rsidRPr="00024892">
        <w:t>Текст :</w:t>
      </w:r>
      <w:proofErr w:type="gramEnd"/>
      <w:r w:rsidRPr="00024892">
        <w:t xml:space="preserve"> электронный.</w:t>
      </w:r>
    </w:p>
    <w:p w14:paraId="5F2682B8" w14:textId="77777777" w:rsidR="001B3390" w:rsidRPr="00024892" w:rsidRDefault="001B3390" w:rsidP="001B3390">
      <w:pPr>
        <w:numPr>
          <w:ilvl w:val="0"/>
          <w:numId w:val="13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Мартишин</w:t>
      </w:r>
      <w:proofErr w:type="spellEnd"/>
      <w:r w:rsidRPr="00024892">
        <w:t xml:space="preserve">, С. А. Базы данных. Практическое применение СУБД SQL и </w:t>
      </w:r>
      <w:proofErr w:type="spellStart"/>
      <w:r w:rsidRPr="00024892">
        <w:t>NoSQL</w:t>
      </w:r>
      <w:proofErr w:type="spellEnd"/>
      <w:r w:rsidRPr="00024892">
        <w:t xml:space="preserve">-типа для проектирования информационных </w:t>
      </w:r>
      <w:proofErr w:type="gramStart"/>
      <w:r w:rsidRPr="00024892">
        <w:t>систем :</w:t>
      </w:r>
      <w:proofErr w:type="gramEnd"/>
      <w:r w:rsidRPr="00024892">
        <w:t xml:space="preserve"> учебное пособие / С. А. </w:t>
      </w:r>
      <w:proofErr w:type="spellStart"/>
      <w:r w:rsidRPr="00024892">
        <w:t>Мартишин</w:t>
      </w:r>
      <w:proofErr w:type="spellEnd"/>
      <w:r w:rsidRPr="00024892">
        <w:t xml:space="preserve">, В. Л. Симонов, М. В. Храпченко. – </w:t>
      </w:r>
      <w:proofErr w:type="gramStart"/>
      <w:r w:rsidRPr="00024892">
        <w:t>Москва :</w:t>
      </w:r>
      <w:proofErr w:type="gramEnd"/>
      <w:r w:rsidRPr="00024892">
        <w:t xml:space="preserve"> ФОРУМ : ИНФРА-М, 2024. – 368 с. – </w:t>
      </w:r>
      <w:proofErr w:type="gramStart"/>
      <w:r w:rsidRPr="00024892">
        <w:t>Текст :</w:t>
      </w:r>
      <w:proofErr w:type="gramEnd"/>
      <w:r w:rsidRPr="00024892">
        <w:t xml:space="preserve"> электронный. – URL: </w:t>
      </w:r>
      <w:hyperlink r:id="rId26" w:history="1">
        <w:r w:rsidRPr="00024892">
          <w:rPr>
            <w:rStyle w:val="af7"/>
          </w:rPr>
          <w:t>https://</w:t>
        </w:r>
      </w:hyperlink>
      <w:hyperlink r:id="rId27" w:history="1">
        <w:r w:rsidRPr="00024892">
          <w:rPr>
            <w:rStyle w:val="af7"/>
          </w:rPr>
          <w:t>znanium.ru/catalog/product/2096940</w:t>
        </w:r>
      </w:hyperlink>
      <w:r w:rsidRPr="00024892">
        <w:t xml:space="preserve"> (</w:t>
      </w:r>
      <w:r>
        <w:t>дата обращения: 28.10</w:t>
      </w:r>
      <w:r w:rsidRPr="00024892">
        <w:t>.2025). – Режим доступа: по подписке.</w:t>
      </w:r>
    </w:p>
    <w:p w14:paraId="6371AE66" w14:textId="77777777" w:rsidR="001B3390" w:rsidRPr="00024892" w:rsidRDefault="001B3390" w:rsidP="001B3390">
      <w:pPr>
        <w:numPr>
          <w:ilvl w:val="0"/>
          <w:numId w:val="13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Тидвелл</w:t>
      </w:r>
      <w:proofErr w:type="spellEnd"/>
      <w:r w:rsidRPr="00024892">
        <w:t>, Д. Разработка интерфейсов. Паттерны проектирования. 3-е изд. – Санкт-</w:t>
      </w:r>
      <w:proofErr w:type="gramStart"/>
      <w:r w:rsidRPr="00024892">
        <w:t>Петербург :</w:t>
      </w:r>
      <w:proofErr w:type="gramEnd"/>
      <w:r w:rsidRPr="00024892">
        <w:t xml:space="preserve"> Питер, 2022. – 560 с. – </w:t>
      </w:r>
      <w:proofErr w:type="gramStart"/>
      <w:r w:rsidRPr="00024892">
        <w:t>Текст :</w:t>
      </w:r>
      <w:proofErr w:type="gramEnd"/>
      <w:r w:rsidRPr="00024892">
        <w:t xml:space="preserve"> электронный. – URL: </w:t>
      </w:r>
      <w:hyperlink r:id="rId28" w:history="1">
        <w:r w:rsidRPr="00024892">
          <w:rPr>
            <w:rStyle w:val="af7"/>
          </w:rPr>
          <w:t>https://</w:t>
        </w:r>
      </w:hyperlink>
      <w:hyperlink r:id="rId29" w:history="1">
        <w:r w:rsidRPr="00024892">
          <w:rPr>
            <w:rStyle w:val="af7"/>
          </w:rPr>
          <w:t>ibooks.ru/bookshelf/386796/reading</w:t>
        </w:r>
      </w:hyperlink>
      <w:r>
        <w:t xml:space="preserve"> (дата обращения: 26.10</w:t>
      </w:r>
      <w:r w:rsidRPr="00024892">
        <w:t xml:space="preserve">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</w:t>
      </w:r>
    </w:p>
    <w:p w14:paraId="1B3C6BEE" w14:textId="77777777" w:rsidR="001B3390" w:rsidRPr="00024892" w:rsidRDefault="001B3390" w:rsidP="001B3390">
      <w:pPr>
        <w:numPr>
          <w:ilvl w:val="0"/>
          <w:numId w:val="13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</w:t>
      </w:r>
      <w:proofErr w:type="gramStart"/>
      <w:r w:rsidRPr="00024892">
        <w:t>направленности :</w:t>
      </w:r>
      <w:proofErr w:type="gramEnd"/>
      <w:r w:rsidRPr="00024892">
        <w:t xml:space="preserve"> учебное пособие. — </w:t>
      </w:r>
      <w:proofErr w:type="gramStart"/>
      <w:r w:rsidRPr="00024892">
        <w:t>Москва :</w:t>
      </w:r>
      <w:proofErr w:type="gramEnd"/>
      <w:r w:rsidRPr="00024892">
        <w:t xml:space="preserve"> КУРС : ИНФРА-М, 2024. — 336 с. – URL: </w:t>
      </w:r>
      <w:hyperlink r:id="rId30" w:history="1">
        <w:r w:rsidRPr="00024892">
          <w:rPr>
            <w:rStyle w:val="af7"/>
            <w:lang w:val="en-US"/>
          </w:rPr>
          <w:t>https</w:t>
        </w:r>
        <w:r w:rsidRPr="00024892">
          <w:rPr>
            <w:rStyle w:val="af7"/>
          </w:rPr>
          <w:t>://</w:t>
        </w:r>
      </w:hyperlink>
      <w:hyperlink r:id="rId31" w:history="1">
        <w:proofErr w:type="spellStart"/>
        <w:r w:rsidRPr="00024892">
          <w:rPr>
            <w:rStyle w:val="af7"/>
            <w:lang w:val="en-US"/>
          </w:rPr>
          <w:t>znanium</w:t>
        </w:r>
        <w:proofErr w:type="spellEnd"/>
        <w:r w:rsidRPr="00024892">
          <w:rPr>
            <w:rStyle w:val="af7"/>
          </w:rPr>
          <w:t>.</w:t>
        </w:r>
        <w:proofErr w:type="spellStart"/>
        <w:r w:rsidRPr="00024892">
          <w:rPr>
            <w:rStyle w:val="af7"/>
            <w:lang w:val="en-US"/>
          </w:rPr>
          <w:t>ru</w:t>
        </w:r>
        <w:proofErr w:type="spellEnd"/>
        <w:r w:rsidRPr="00024892">
          <w:rPr>
            <w:rStyle w:val="af7"/>
          </w:rPr>
          <w:t>/</w:t>
        </w:r>
        <w:r w:rsidRPr="00024892">
          <w:rPr>
            <w:rStyle w:val="af7"/>
            <w:lang w:val="en-US"/>
          </w:rPr>
          <w:t>catalog</w:t>
        </w:r>
        <w:r w:rsidRPr="00024892">
          <w:rPr>
            <w:rStyle w:val="af7"/>
          </w:rPr>
          <w:t>/</w:t>
        </w:r>
        <w:r w:rsidRPr="00024892">
          <w:rPr>
            <w:rStyle w:val="af7"/>
            <w:lang w:val="en-US"/>
          </w:rPr>
          <w:t>product</w:t>
        </w:r>
        <w:r w:rsidRPr="00024892">
          <w:rPr>
            <w:rStyle w:val="af7"/>
          </w:rPr>
          <w:t>/2083407</w:t>
        </w:r>
      </w:hyperlink>
      <w:r w:rsidRPr="00024892">
        <w:t xml:space="preserve"> </w:t>
      </w:r>
      <w:r>
        <w:t>(дата обращения: 01</w:t>
      </w:r>
      <w:r w:rsidRPr="00024892">
        <w:t xml:space="preserve">.11.2025). – Режим доступа: по подписке. – </w:t>
      </w:r>
      <w:proofErr w:type="gramStart"/>
      <w:r w:rsidRPr="00024892">
        <w:t>Текст :</w:t>
      </w:r>
      <w:proofErr w:type="gramEnd"/>
      <w:r w:rsidRPr="00024892">
        <w:t xml:space="preserve"> электронный.</w:t>
      </w:r>
    </w:p>
    <w:p w14:paraId="055FFD60" w14:textId="77777777" w:rsidR="001B3390" w:rsidRPr="001B3390" w:rsidRDefault="001B3390" w:rsidP="001B3390">
      <w:pPr>
        <w:pStyle w:val="a3"/>
      </w:pPr>
    </w:p>
    <w:sectPr w:rsidR="001B3390" w:rsidRPr="001B3390" w:rsidSect="007B1296">
      <w:footerReference w:type="default" r:id="rId3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EA481" w14:textId="77777777" w:rsidR="0046501F" w:rsidRDefault="0046501F" w:rsidP="007B1296">
      <w:r>
        <w:separator/>
      </w:r>
    </w:p>
  </w:endnote>
  <w:endnote w:type="continuationSeparator" w:id="0">
    <w:p w14:paraId="4DAF3668" w14:textId="77777777" w:rsidR="0046501F" w:rsidRDefault="0046501F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78BF6D99" w14:textId="07F0C95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7B46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B9924" w14:textId="77777777" w:rsidR="0046501F" w:rsidRDefault="0046501F" w:rsidP="007B1296">
      <w:r>
        <w:separator/>
      </w:r>
    </w:p>
  </w:footnote>
  <w:footnote w:type="continuationSeparator" w:id="0">
    <w:p w14:paraId="6E99B93D" w14:textId="77777777" w:rsidR="0046501F" w:rsidRDefault="0046501F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E61AB0"/>
    <w:multiLevelType w:val="hybridMultilevel"/>
    <w:tmpl w:val="0B32DFB6"/>
    <w:lvl w:ilvl="0" w:tplc="898C5C3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C1F73"/>
    <w:multiLevelType w:val="multilevel"/>
    <w:tmpl w:val="75D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4954"/>
    <w:multiLevelType w:val="multilevel"/>
    <w:tmpl w:val="789C5A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</w:num>
  <w:num w:numId="7">
    <w:abstractNumId w:val="9"/>
  </w:num>
  <w:num w:numId="8">
    <w:abstractNumId w:val="2"/>
  </w:num>
  <w:num w:numId="9">
    <w:abstractNumId w:val="0"/>
  </w:num>
  <w:num w:numId="10">
    <w:abstractNumId w:val="11"/>
  </w:num>
  <w:num w:numId="11">
    <w:abstractNumId w:val="7"/>
  </w:num>
  <w:num w:numId="12">
    <w:abstractNumId w:val="4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4F"/>
    <w:rsid w:val="00003CB1"/>
    <w:rsid w:val="00006D8A"/>
    <w:rsid w:val="00022EAD"/>
    <w:rsid w:val="0003201F"/>
    <w:rsid w:val="00037B46"/>
    <w:rsid w:val="00041B32"/>
    <w:rsid w:val="00046A82"/>
    <w:rsid w:val="000547B5"/>
    <w:rsid w:val="00070444"/>
    <w:rsid w:val="00071534"/>
    <w:rsid w:val="00084431"/>
    <w:rsid w:val="000B0A11"/>
    <w:rsid w:val="000B2040"/>
    <w:rsid w:val="000C03D0"/>
    <w:rsid w:val="000D2186"/>
    <w:rsid w:val="000D2753"/>
    <w:rsid w:val="000D5455"/>
    <w:rsid w:val="000D5CCE"/>
    <w:rsid w:val="00100F70"/>
    <w:rsid w:val="00115648"/>
    <w:rsid w:val="00122DF6"/>
    <w:rsid w:val="00126FE5"/>
    <w:rsid w:val="00135AB1"/>
    <w:rsid w:val="00143EDE"/>
    <w:rsid w:val="00154AC6"/>
    <w:rsid w:val="00157D07"/>
    <w:rsid w:val="00167928"/>
    <w:rsid w:val="0017232D"/>
    <w:rsid w:val="00176747"/>
    <w:rsid w:val="0018210A"/>
    <w:rsid w:val="001875CE"/>
    <w:rsid w:val="00197EED"/>
    <w:rsid w:val="001B17C1"/>
    <w:rsid w:val="001B31C6"/>
    <w:rsid w:val="001B3390"/>
    <w:rsid w:val="001B5082"/>
    <w:rsid w:val="001B5A61"/>
    <w:rsid w:val="001B7A58"/>
    <w:rsid w:val="001E54E4"/>
    <w:rsid w:val="001F4F2A"/>
    <w:rsid w:val="001F50E3"/>
    <w:rsid w:val="002037EC"/>
    <w:rsid w:val="00204C16"/>
    <w:rsid w:val="00220C5E"/>
    <w:rsid w:val="0022213E"/>
    <w:rsid w:val="0022470A"/>
    <w:rsid w:val="00230654"/>
    <w:rsid w:val="00234EB9"/>
    <w:rsid w:val="00241945"/>
    <w:rsid w:val="00244503"/>
    <w:rsid w:val="00267E9D"/>
    <w:rsid w:val="00286400"/>
    <w:rsid w:val="0029075A"/>
    <w:rsid w:val="0029217B"/>
    <w:rsid w:val="002A3445"/>
    <w:rsid w:val="002C136D"/>
    <w:rsid w:val="002D2A50"/>
    <w:rsid w:val="002D5F2F"/>
    <w:rsid w:val="002E0968"/>
    <w:rsid w:val="002E1075"/>
    <w:rsid w:val="002F1F23"/>
    <w:rsid w:val="00313BD4"/>
    <w:rsid w:val="003140F3"/>
    <w:rsid w:val="00323397"/>
    <w:rsid w:val="00333DDD"/>
    <w:rsid w:val="00337B55"/>
    <w:rsid w:val="00350DEC"/>
    <w:rsid w:val="00352D3F"/>
    <w:rsid w:val="00361482"/>
    <w:rsid w:val="003616AA"/>
    <w:rsid w:val="00362590"/>
    <w:rsid w:val="00370C8E"/>
    <w:rsid w:val="00390BD8"/>
    <w:rsid w:val="00390F2E"/>
    <w:rsid w:val="00394A61"/>
    <w:rsid w:val="003A40F8"/>
    <w:rsid w:val="003A60F5"/>
    <w:rsid w:val="003A6D6C"/>
    <w:rsid w:val="003B5AA3"/>
    <w:rsid w:val="003C5CEE"/>
    <w:rsid w:val="003F3C43"/>
    <w:rsid w:val="003F696A"/>
    <w:rsid w:val="00401CD4"/>
    <w:rsid w:val="004420A6"/>
    <w:rsid w:val="00446D2F"/>
    <w:rsid w:val="00454AB0"/>
    <w:rsid w:val="0046501F"/>
    <w:rsid w:val="00473C53"/>
    <w:rsid w:val="00485388"/>
    <w:rsid w:val="00490FD8"/>
    <w:rsid w:val="00497845"/>
    <w:rsid w:val="004D1C92"/>
    <w:rsid w:val="004D1D4C"/>
    <w:rsid w:val="004D2CE9"/>
    <w:rsid w:val="004E2AB4"/>
    <w:rsid w:val="004F3043"/>
    <w:rsid w:val="00516A96"/>
    <w:rsid w:val="005234A2"/>
    <w:rsid w:val="00540F99"/>
    <w:rsid w:val="00544D75"/>
    <w:rsid w:val="00547AB8"/>
    <w:rsid w:val="005728C6"/>
    <w:rsid w:val="005842D8"/>
    <w:rsid w:val="005976D6"/>
    <w:rsid w:val="005A4471"/>
    <w:rsid w:val="005C6335"/>
    <w:rsid w:val="005D0FDF"/>
    <w:rsid w:val="005D10F9"/>
    <w:rsid w:val="006365A0"/>
    <w:rsid w:val="00650BF9"/>
    <w:rsid w:val="00661CE6"/>
    <w:rsid w:val="00670A29"/>
    <w:rsid w:val="0068097D"/>
    <w:rsid w:val="00682EC2"/>
    <w:rsid w:val="00685504"/>
    <w:rsid w:val="006947D9"/>
    <w:rsid w:val="00697A27"/>
    <w:rsid w:val="006B2E38"/>
    <w:rsid w:val="006C3461"/>
    <w:rsid w:val="006D0C39"/>
    <w:rsid w:val="00701393"/>
    <w:rsid w:val="00711564"/>
    <w:rsid w:val="00715B3A"/>
    <w:rsid w:val="00715B4C"/>
    <w:rsid w:val="00775943"/>
    <w:rsid w:val="00777635"/>
    <w:rsid w:val="00780E80"/>
    <w:rsid w:val="00783A83"/>
    <w:rsid w:val="007B1296"/>
    <w:rsid w:val="007B43F3"/>
    <w:rsid w:val="007C30FC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71F21"/>
    <w:rsid w:val="008900FC"/>
    <w:rsid w:val="00891E1F"/>
    <w:rsid w:val="008976F7"/>
    <w:rsid w:val="008A3D99"/>
    <w:rsid w:val="008A5BF8"/>
    <w:rsid w:val="008A7779"/>
    <w:rsid w:val="008C6246"/>
    <w:rsid w:val="008D7ACC"/>
    <w:rsid w:val="00907A2C"/>
    <w:rsid w:val="009171D5"/>
    <w:rsid w:val="00927D29"/>
    <w:rsid w:val="009422C4"/>
    <w:rsid w:val="009500FD"/>
    <w:rsid w:val="009532B6"/>
    <w:rsid w:val="009540B4"/>
    <w:rsid w:val="0097344F"/>
    <w:rsid w:val="00995390"/>
    <w:rsid w:val="00996718"/>
    <w:rsid w:val="00996D0D"/>
    <w:rsid w:val="009A0FD0"/>
    <w:rsid w:val="009A1C89"/>
    <w:rsid w:val="009A5998"/>
    <w:rsid w:val="009C61C2"/>
    <w:rsid w:val="009D6475"/>
    <w:rsid w:val="009F0C54"/>
    <w:rsid w:val="00A02BE3"/>
    <w:rsid w:val="00A15409"/>
    <w:rsid w:val="00A23795"/>
    <w:rsid w:val="00A3304F"/>
    <w:rsid w:val="00A33793"/>
    <w:rsid w:val="00A57474"/>
    <w:rsid w:val="00A83150"/>
    <w:rsid w:val="00A9702A"/>
    <w:rsid w:val="00AA6036"/>
    <w:rsid w:val="00AC32ED"/>
    <w:rsid w:val="00AF58B2"/>
    <w:rsid w:val="00B1423E"/>
    <w:rsid w:val="00B33BB9"/>
    <w:rsid w:val="00B44A6D"/>
    <w:rsid w:val="00B470E7"/>
    <w:rsid w:val="00B64EC5"/>
    <w:rsid w:val="00B716EE"/>
    <w:rsid w:val="00B73778"/>
    <w:rsid w:val="00B77F63"/>
    <w:rsid w:val="00B81365"/>
    <w:rsid w:val="00B83650"/>
    <w:rsid w:val="00BA0DBC"/>
    <w:rsid w:val="00BA4020"/>
    <w:rsid w:val="00BB22C1"/>
    <w:rsid w:val="00BC6878"/>
    <w:rsid w:val="00BE2E89"/>
    <w:rsid w:val="00BF3F4F"/>
    <w:rsid w:val="00C02CA6"/>
    <w:rsid w:val="00C20441"/>
    <w:rsid w:val="00C63EB3"/>
    <w:rsid w:val="00C706EA"/>
    <w:rsid w:val="00C871DC"/>
    <w:rsid w:val="00C92FE7"/>
    <w:rsid w:val="00C934F9"/>
    <w:rsid w:val="00CA55AD"/>
    <w:rsid w:val="00CA7F8A"/>
    <w:rsid w:val="00CB3A1B"/>
    <w:rsid w:val="00CB5F04"/>
    <w:rsid w:val="00CC3301"/>
    <w:rsid w:val="00CC6C67"/>
    <w:rsid w:val="00CD2541"/>
    <w:rsid w:val="00CE3B5E"/>
    <w:rsid w:val="00CE58C3"/>
    <w:rsid w:val="00D11F60"/>
    <w:rsid w:val="00D160AE"/>
    <w:rsid w:val="00D16CB6"/>
    <w:rsid w:val="00D51EAF"/>
    <w:rsid w:val="00D56F33"/>
    <w:rsid w:val="00D96D59"/>
    <w:rsid w:val="00DD2BCE"/>
    <w:rsid w:val="00DD2D10"/>
    <w:rsid w:val="00DD2E9E"/>
    <w:rsid w:val="00DE3B39"/>
    <w:rsid w:val="00E0189A"/>
    <w:rsid w:val="00E16B64"/>
    <w:rsid w:val="00E46B85"/>
    <w:rsid w:val="00E5471B"/>
    <w:rsid w:val="00E65693"/>
    <w:rsid w:val="00E86806"/>
    <w:rsid w:val="00E93448"/>
    <w:rsid w:val="00EA61E8"/>
    <w:rsid w:val="00ED116E"/>
    <w:rsid w:val="00ED2643"/>
    <w:rsid w:val="00EE2660"/>
    <w:rsid w:val="00EE7E37"/>
    <w:rsid w:val="00EF1783"/>
    <w:rsid w:val="00F116CE"/>
    <w:rsid w:val="00F233FB"/>
    <w:rsid w:val="00F31BF1"/>
    <w:rsid w:val="00F359E2"/>
    <w:rsid w:val="00F43699"/>
    <w:rsid w:val="00F44D11"/>
    <w:rsid w:val="00F626DF"/>
    <w:rsid w:val="00F65B90"/>
    <w:rsid w:val="00FA02E9"/>
    <w:rsid w:val="00FC398A"/>
    <w:rsid w:val="00FD32B8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7940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HTML">
    <w:name w:val="HTML Preformatted"/>
    <w:basedOn w:val="a2"/>
    <w:link w:val="HTML0"/>
    <w:uiPriority w:val="99"/>
    <w:semiHidden/>
    <w:unhideWhenUsed/>
    <w:rsid w:val="001B3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1B339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4"/>
    <w:rsid w:val="00B3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71624-7E95-4510-A7EE-49DCEBB31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812</TotalTime>
  <Pages>30</Pages>
  <Words>4234</Words>
  <Characters>24138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Мичурин Денис</cp:lastModifiedBy>
  <cp:revision>25</cp:revision>
  <dcterms:created xsi:type="dcterms:W3CDTF">2025-11-15T10:41:00Z</dcterms:created>
  <dcterms:modified xsi:type="dcterms:W3CDTF">2025-12-08T10:45:00Z</dcterms:modified>
</cp:coreProperties>
</file>